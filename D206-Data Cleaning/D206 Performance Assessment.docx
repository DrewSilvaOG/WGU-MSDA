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BD75E" w14:textId="2B43E3D9" w:rsidR="007954C8" w:rsidRDefault="00000000">
      <w:pPr>
        <w:pStyle w:val="Title"/>
      </w:pPr>
      <w:sdt>
        <w:sdtPr>
          <w:alias w:val="Title"/>
          <w:tag w:val=""/>
          <w:id w:val="726351117"/>
          <w:placeholder>
            <w:docPart w:val="970BCE183780D445A3A74C9374393921"/>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E11AB5">
            <w:t>Andrew Fagundes</w:t>
          </w:r>
        </w:sdtContent>
      </w:sdt>
    </w:p>
    <w:p w14:paraId="19621F4C" w14:textId="5A79BF0C" w:rsidR="007954C8" w:rsidRDefault="008C1989">
      <w:pPr>
        <w:pStyle w:val="Title2"/>
      </w:pPr>
      <w:r>
        <w:t>Department of Information Technology, Western Governors University</w:t>
      </w:r>
    </w:p>
    <w:p w14:paraId="0965528A" w14:textId="7DA47A69" w:rsidR="008C1989" w:rsidRDefault="008C1989">
      <w:pPr>
        <w:pStyle w:val="Title2"/>
      </w:pPr>
      <w:r>
        <w:t>D206 Data Cleaning</w:t>
      </w:r>
    </w:p>
    <w:p w14:paraId="5320F8A5" w14:textId="58073462" w:rsidR="008C1989" w:rsidRDefault="008C1989">
      <w:pPr>
        <w:pStyle w:val="Title2"/>
      </w:pPr>
      <w:r>
        <w:t>Professor Eric Straw</w:t>
      </w:r>
    </w:p>
    <w:p w14:paraId="55FD017D" w14:textId="7A594623" w:rsidR="007954C8" w:rsidRDefault="008C1989" w:rsidP="008C1989">
      <w:pPr>
        <w:pStyle w:val="Title2"/>
      </w:pPr>
      <w:r>
        <w:t>April 15, 2024</w:t>
      </w:r>
    </w:p>
    <w:p w14:paraId="662F0F3F" w14:textId="77777777" w:rsidR="007954C8" w:rsidRDefault="00000000">
      <w:r>
        <w:br w:type="page"/>
      </w:r>
    </w:p>
    <w:sdt>
      <w:sdtPr>
        <w:rPr>
          <w:rFonts w:asciiTheme="minorHAnsi" w:eastAsiaTheme="minorEastAsia" w:hAnsiTheme="minorHAnsi" w:cstheme="minorBidi"/>
          <w:kern w:val="24"/>
          <w:szCs w:val="24"/>
          <w:lang w:eastAsia="ja-JP"/>
        </w:rPr>
        <w:id w:val="-2069870525"/>
        <w:docPartObj>
          <w:docPartGallery w:val="Table of Contents"/>
          <w:docPartUnique/>
        </w:docPartObj>
      </w:sdtPr>
      <w:sdtEndPr>
        <w:rPr>
          <w:b/>
          <w:bCs/>
          <w:noProof/>
        </w:rPr>
      </w:sdtEndPr>
      <w:sdtContent>
        <w:p w14:paraId="3668C0E0" w14:textId="77777777" w:rsidR="007954C8" w:rsidRDefault="00000000">
          <w:pPr>
            <w:pStyle w:val="TOCHeading"/>
          </w:pPr>
          <w:r>
            <w:t>Table of Contents</w:t>
          </w:r>
        </w:p>
        <w:p w14:paraId="2D428BE6" w14:textId="710DF708" w:rsidR="00E342A0" w:rsidRDefault="00000000">
          <w:pPr>
            <w:pStyle w:val="TOC1"/>
            <w:tabs>
              <w:tab w:val="right" w:leader="dot" w:pos="9350"/>
            </w:tabs>
            <w:rPr>
              <w:rFonts w:cstheme="minorBidi"/>
              <w:b w:val="0"/>
              <w:bCs w:val="0"/>
              <w:caps w:val="0"/>
              <w:noProof/>
              <w:kern w:val="2"/>
              <w:sz w:val="24"/>
              <w:szCs w:val="24"/>
              <w:lang w:eastAsia="en-US"/>
              <w14:ligatures w14:val="standardContextual"/>
            </w:rPr>
          </w:pPr>
          <w:r>
            <w:rPr>
              <w:b w:val="0"/>
              <w:bCs w:val="0"/>
            </w:rPr>
            <w:fldChar w:fldCharType="begin"/>
          </w:r>
          <w:r>
            <w:instrText xml:space="preserve"> TOC \o "1-3" \h \z \u </w:instrText>
          </w:r>
          <w:r>
            <w:rPr>
              <w:b w:val="0"/>
              <w:bCs w:val="0"/>
            </w:rPr>
            <w:fldChar w:fldCharType="separate"/>
          </w:r>
          <w:hyperlink w:anchor="_Toc164090074" w:history="1">
            <w:r w:rsidR="00E342A0" w:rsidRPr="00C954A5">
              <w:rPr>
                <w:rStyle w:val="Hyperlink"/>
                <w:noProof/>
              </w:rPr>
              <w:t>Part I: Research Question and Variables</w:t>
            </w:r>
            <w:r w:rsidR="00E342A0">
              <w:rPr>
                <w:noProof/>
                <w:webHidden/>
              </w:rPr>
              <w:tab/>
            </w:r>
            <w:r w:rsidR="00E342A0">
              <w:rPr>
                <w:noProof/>
                <w:webHidden/>
              </w:rPr>
              <w:fldChar w:fldCharType="begin"/>
            </w:r>
            <w:r w:rsidR="00E342A0">
              <w:rPr>
                <w:noProof/>
                <w:webHidden/>
              </w:rPr>
              <w:instrText xml:space="preserve"> PAGEREF _Toc164090074 \h </w:instrText>
            </w:r>
            <w:r w:rsidR="00E342A0">
              <w:rPr>
                <w:noProof/>
                <w:webHidden/>
              </w:rPr>
            </w:r>
            <w:r w:rsidR="00E342A0">
              <w:rPr>
                <w:noProof/>
                <w:webHidden/>
              </w:rPr>
              <w:fldChar w:fldCharType="separate"/>
            </w:r>
            <w:r w:rsidR="00E342A0">
              <w:rPr>
                <w:noProof/>
                <w:webHidden/>
              </w:rPr>
              <w:t>3</w:t>
            </w:r>
            <w:r w:rsidR="00E342A0">
              <w:rPr>
                <w:noProof/>
                <w:webHidden/>
              </w:rPr>
              <w:fldChar w:fldCharType="end"/>
            </w:r>
          </w:hyperlink>
        </w:p>
        <w:p w14:paraId="6CFDB68B" w14:textId="00E9191F" w:rsidR="00E342A0" w:rsidRDefault="00E342A0">
          <w:pPr>
            <w:pStyle w:val="TOC2"/>
            <w:tabs>
              <w:tab w:val="right" w:leader="dot" w:pos="9350"/>
            </w:tabs>
            <w:rPr>
              <w:rFonts w:cstheme="minorBidi"/>
              <w:smallCaps w:val="0"/>
              <w:noProof/>
              <w:kern w:val="2"/>
              <w:sz w:val="24"/>
              <w:szCs w:val="24"/>
              <w:lang w:eastAsia="en-US"/>
              <w14:ligatures w14:val="standardContextual"/>
            </w:rPr>
          </w:pPr>
          <w:hyperlink w:anchor="_Toc164090075" w:history="1">
            <w:r w:rsidRPr="00C954A5">
              <w:rPr>
                <w:rStyle w:val="Hyperlink"/>
                <w:noProof/>
              </w:rPr>
              <w:t>A: Research Question</w:t>
            </w:r>
            <w:r>
              <w:rPr>
                <w:noProof/>
                <w:webHidden/>
              </w:rPr>
              <w:tab/>
            </w:r>
            <w:r>
              <w:rPr>
                <w:noProof/>
                <w:webHidden/>
              </w:rPr>
              <w:fldChar w:fldCharType="begin"/>
            </w:r>
            <w:r>
              <w:rPr>
                <w:noProof/>
                <w:webHidden/>
              </w:rPr>
              <w:instrText xml:space="preserve"> PAGEREF _Toc164090075 \h </w:instrText>
            </w:r>
            <w:r>
              <w:rPr>
                <w:noProof/>
                <w:webHidden/>
              </w:rPr>
            </w:r>
            <w:r>
              <w:rPr>
                <w:noProof/>
                <w:webHidden/>
              </w:rPr>
              <w:fldChar w:fldCharType="separate"/>
            </w:r>
            <w:r>
              <w:rPr>
                <w:noProof/>
                <w:webHidden/>
              </w:rPr>
              <w:t>3</w:t>
            </w:r>
            <w:r>
              <w:rPr>
                <w:noProof/>
                <w:webHidden/>
              </w:rPr>
              <w:fldChar w:fldCharType="end"/>
            </w:r>
          </w:hyperlink>
        </w:p>
        <w:p w14:paraId="5C50D0FB" w14:textId="2B695B0E" w:rsidR="00E342A0" w:rsidRDefault="00E342A0">
          <w:pPr>
            <w:pStyle w:val="TOC2"/>
            <w:tabs>
              <w:tab w:val="right" w:leader="dot" w:pos="9350"/>
            </w:tabs>
            <w:rPr>
              <w:rFonts w:cstheme="minorBidi"/>
              <w:smallCaps w:val="0"/>
              <w:noProof/>
              <w:kern w:val="2"/>
              <w:sz w:val="24"/>
              <w:szCs w:val="24"/>
              <w:lang w:eastAsia="en-US"/>
              <w14:ligatures w14:val="standardContextual"/>
            </w:rPr>
          </w:pPr>
          <w:hyperlink w:anchor="_Toc164090076" w:history="1">
            <w:r w:rsidRPr="00C954A5">
              <w:rPr>
                <w:rStyle w:val="Hyperlink"/>
                <w:noProof/>
              </w:rPr>
              <w:t>B: Variable List and Data Types</w:t>
            </w:r>
            <w:r>
              <w:rPr>
                <w:noProof/>
                <w:webHidden/>
              </w:rPr>
              <w:tab/>
            </w:r>
            <w:r>
              <w:rPr>
                <w:noProof/>
                <w:webHidden/>
              </w:rPr>
              <w:fldChar w:fldCharType="begin"/>
            </w:r>
            <w:r>
              <w:rPr>
                <w:noProof/>
                <w:webHidden/>
              </w:rPr>
              <w:instrText xml:space="preserve"> PAGEREF _Toc164090076 \h </w:instrText>
            </w:r>
            <w:r>
              <w:rPr>
                <w:noProof/>
                <w:webHidden/>
              </w:rPr>
            </w:r>
            <w:r>
              <w:rPr>
                <w:noProof/>
                <w:webHidden/>
              </w:rPr>
              <w:fldChar w:fldCharType="separate"/>
            </w:r>
            <w:r>
              <w:rPr>
                <w:noProof/>
                <w:webHidden/>
              </w:rPr>
              <w:t>3</w:t>
            </w:r>
            <w:r>
              <w:rPr>
                <w:noProof/>
                <w:webHidden/>
              </w:rPr>
              <w:fldChar w:fldCharType="end"/>
            </w:r>
          </w:hyperlink>
        </w:p>
        <w:p w14:paraId="236E08F9" w14:textId="0FD31DFB" w:rsidR="00E342A0" w:rsidRDefault="00E342A0">
          <w:pPr>
            <w:pStyle w:val="TOC1"/>
            <w:tabs>
              <w:tab w:val="right" w:leader="dot" w:pos="9350"/>
            </w:tabs>
            <w:rPr>
              <w:rFonts w:cstheme="minorBidi"/>
              <w:b w:val="0"/>
              <w:bCs w:val="0"/>
              <w:caps w:val="0"/>
              <w:noProof/>
              <w:kern w:val="2"/>
              <w:sz w:val="24"/>
              <w:szCs w:val="24"/>
              <w:lang w:eastAsia="en-US"/>
              <w14:ligatures w14:val="standardContextual"/>
            </w:rPr>
          </w:pPr>
          <w:hyperlink w:anchor="_Toc164090077" w:history="1">
            <w:r w:rsidRPr="00C954A5">
              <w:rPr>
                <w:rStyle w:val="Hyperlink"/>
                <w:noProof/>
              </w:rPr>
              <w:t>Andrew Fagundes</w:t>
            </w:r>
            <w:r>
              <w:rPr>
                <w:noProof/>
                <w:webHidden/>
              </w:rPr>
              <w:tab/>
            </w:r>
            <w:r>
              <w:rPr>
                <w:noProof/>
                <w:webHidden/>
              </w:rPr>
              <w:fldChar w:fldCharType="begin"/>
            </w:r>
            <w:r>
              <w:rPr>
                <w:noProof/>
                <w:webHidden/>
              </w:rPr>
              <w:instrText xml:space="preserve"> PAGEREF _Toc164090077 \h </w:instrText>
            </w:r>
            <w:r>
              <w:rPr>
                <w:noProof/>
                <w:webHidden/>
              </w:rPr>
            </w:r>
            <w:r>
              <w:rPr>
                <w:noProof/>
                <w:webHidden/>
              </w:rPr>
              <w:fldChar w:fldCharType="separate"/>
            </w:r>
            <w:r>
              <w:rPr>
                <w:noProof/>
                <w:webHidden/>
              </w:rPr>
              <w:t>8</w:t>
            </w:r>
            <w:r>
              <w:rPr>
                <w:noProof/>
                <w:webHidden/>
              </w:rPr>
              <w:fldChar w:fldCharType="end"/>
            </w:r>
          </w:hyperlink>
        </w:p>
        <w:p w14:paraId="4F5AFF7D" w14:textId="6445DBAB" w:rsidR="00E342A0" w:rsidRDefault="00E342A0">
          <w:pPr>
            <w:pStyle w:val="TOC2"/>
            <w:tabs>
              <w:tab w:val="right" w:leader="dot" w:pos="9350"/>
            </w:tabs>
            <w:rPr>
              <w:rFonts w:cstheme="minorBidi"/>
              <w:smallCaps w:val="0"/>
              <w:noProof/>
              <w:kern w:val="2"/>
              <w:sz w:val="24"/>
              <w:szCs w:val="24"/>
              <w:lang w:eastAsia="en-US"/>
              <w14:ligatures w14:val="standardContextual"/>
            </w:rPr>
          </w:pPr>
          <w:hyperlink w:anchor="_Toc164090078" w:history="1">
            <w:r w:rsidRPr="00C954A5">
              <w:rPr>
                <w:rStyle w:val="Hyperlink"/>
                <w:noProof/>
              </w:rPr>
              <w:t>C1: Methods/Functions Used</w:t>
            </w:r>
            <w:r>
              <w:rPr>
                <w:noProof/>
                <w:webHidden/>
              </w:rPr>
              <w:tab/>
            </w:r>
            <w:r>
              <w:rPr>
                <w:noProof/>
                <w:webHidden/>
              </w:rPr>
              <w:fldChar w:fldCharType="begin"/>
            </w:r>
            <w:r>
              <w:rPr>
                <w:noProof/>
                <w:webHidden/>
              </w:rPr>
              <w:instrText xml:space="preserve"> PAGEREF _Toc164090078 \h </w:instrText>
            </w:r>
            <w:r>
              <w:rPr>
                <w:noProof/>
                <w:webHidden/>
              </w:rPr>
            </w:r>
            <w:r>
              <w:rPr>
                <w:noProof/>
                <w:webHidden/>
              </w:rPr>
              <w:fldChar w:fldCharType="separate"/>
            </w:r>
            <w:r>
              <w:rPr>
                <w:noProof/>
                <w:webHidden/>
              </w:rPr>
              <w:t>8</w:t>
            </w:r>
            <w:r>
              <w:rPr>
                <w:noProof/>
                <w:webHidden/>
              </w:rPr>
              <w:fldChar w:fldCharType="end"/>
            </w:r>
          </w:hyperlink>
        </w:p>
        <w:p w14:paraId="71083FBD" w14:textId="62B0DB87" w:rsidR="00E342A0" w:rsidRDefault="00E342A0">
          <w:pPr>
            <w:pStyle w:val="TOC2"/>
            <w:tabs>
              <w:tab w:val="right" w:leader="dot" w:pos="9350"/>
            </w:tabs>
            <w:rPr>
              <w:rFonts w:cstheme="minorBidi"/>
              <w:smallCaps w:val="0"/>
              <w:noProof/>
              <w:kern w:val="2"/>
              <w:sz w:val="24"/>
              <w:szCs w:val="24"/>
              <w:lang w:eastAsia="en-US"/>
              <w14:ligatures w14:val="standardContextual"/>
            </w:rPr>
          </w:pPr>
          <w:hyperlink w:anchor="_Toc164090079" w:history="1">
            <w:r w:rsidRPr="00C954A5">
              <w:rPr>
                <w:rStyle w:val="Hyperlink"/>
                <w:noProof/>
              </w:rPr>
              <w:t>C2: Reasoning</w:t>
            </w:r>
            <w:r>
              <w:rPr>
                <w:noProof/>
                <w:webHidden/>
              </w:rPr>
              <w:tab/>
            </w:r>
            <w:r>
              <w:rPr>
                <w:noProof/>
                <w:webHidden/>
              </w:rPr>
              <w:fldChar w:fldCharType="begin"/>
            </w:r>
            <w:r>
              <w:rPr>
                <w:noProof/>
                <w:webHidden/>
              </w:rPr>
              <w:instrText xml:space="preserve"> PAGEREF _Toc164090079 \h </w:instrText>
            </w:r>
            <w:r>
              <w:rPr>
                <w:noProof/>
                <w:webHidden/>
              </w:rPr>
            </w:r>
            <w:r>
              <w:rPr>
                <w:noProof/>
                <w:webHidden/>
              </w:rPr>
              <w:fldChar w:fldCharType="separate"/>
            </w:r>
            <w:r>
              <w:rPr>
                <w:noProof/>
                <w:webHidden/>
              </w:rPr>
              <w:t>10</w:t>
            </w:r>
            <w:r>
              <w:rPr>
                <w:noProof/>
                <w:webHidden/>
              </w:rPr>
              <w:fldChar w:fldCharType="end"/>
            </w:r>
          </w:hyperlink>
        </w:p>
        <w:p w14:paraId="648233FD" w14:textId="49FC73CA" w:rsidR="00E342A0" w:rsidRDefault="00E342A0">
          <w:pPr>
            <w:pStyle w:val="TOC2"/>
            <w:tabs>
              <w:tab w:val="right" w:leader="dot" w:pos="9350"/>
            </w:tabs>
            <w:rPr>
              <w:rFonts w:cstheme="minorBidi"/>
              <w:smallCaps w:val="0"/>
              <w:noProof/>
              <w:kern w:val="2"/>
              <w:sz w:val="24"/>
              <w:szCs w:val="24"/>
              <w:lang w:eastAsia="en-US"/>
              <w14:ligatures w14:val="standardContextual"/>
            </w:rPr>
          </w:pPr>
          <w:hyperlink w:anchor="_Toc164090080" w:history="1">
            <w:r w:rsidRPr="00C954A5">
              <w:rPr>
                <w:rStyle w:val="Hyperlink"/>
                <w:noProof/>
              </w:rPr>
              <w:t>C3: Programming Language</w:t>
            </w:r>
            <w:r>
              <w:rPr>
                <w:noProof/>
                <w:webHidden/>
              </w:rPr>
              <w:tab/>
            </w:r>
            <w:r>
              <w:rPr>
                <w:noProof/>
                <w:webHidden/>
              </w:rPr>
              <w:fldChar w:fldCharType="begin"/>
            </w:r>
            <w:r>
              <w:rPr>
                <w:noProof/>
                <w:webHidden/>
              </w:rPr>
              <w:instrText xml:space="preserve"> PAGEREF _Toc164090080 \h </w:instrText>
            </w:r>
            <w:r>
              <w:rPr>
                <w:noProof/>
                <w:webHidden/>
              </w:rPr>
            </w:r>
            <w:r>
              <w:rPr>
                <w:noProof/>
                <w:webHidden/>
              </w:rPr>
              <w:fldChar w:fldCharType="separate"/>
            </w:r>
            <w:r>
              <w:rPr>
                <w:noProof/>
                <w:webHidden/>
              </w:rPr>
              <w:t>11</w:t>
            </w:r>
            <w:r>
              <w:rPr>
                <w:noProof/>
                <w:webHidden/>
              </w:rPr>
              <w:fldChar w:fldCharType="end"/>
            </w:r>
          </w:hyperlink>
        </w:p>
        <w:p w14:paraId="72115430" w14:textId="131809DA" w:rsidR="00E342A0" w:rsidRDefault="00E342A0">
          <w:pPr>
            <w:pStyle w:val="TOC2"/>
            <w:tabs>
              <w:tab w:val="right" w:leader="dot" w:pos="9350"/>
            </w:tabs>
            <w:rPr>
              <w:rFonts w:cstheme="minorBidi"/>
              <w:smallCaps w:val="0"/>
              <w:noProof/>
              <w:kern w:val="2"/>
              <w:sz w:val="24"/>
              <w:szCs w:val="24"/>
              <w:lang w:eastAsia="en-US"/>
              <w14:ligatures w14:val="standardContextual"/>
            </w:rPr>
          </w:pPr>
          <w:hyperlink w:anchor="_Toc164090081" w:history="1">
            <w:r w:rsidRPr="00C954A5">
              <w:rPr>
                <w:rStyle w:val="Hyperlink"/>
                <w:noProof/>
              </w:rPr>
              <w:t>C4: Code</w:t>
            </w:r>
            <w:r>
              <w:rPr>
                <w:noProof/>
                <w:webHidden/>
              </w:rPr>
              <w:tab/>
            </w:r>
            <w:r>
              <w:rPr>
                <w:noProof/>
                <w:webHidden/>
              </w:rPr>
              <w:fldChar w:fldCharType="begin"/>
            </w:r>
            <w:r>
              <w:rPr>
                <w:noProof/>
                <w:webHidden/>
              </w:rPr>
              <w:instrText xml:space="preserve"> PAGEREF _Toc164090081 \h </w:instrText>
            </w:r>
            <w:r>
              <w:rPr>
                <w:noProof/>
                <w:webHidden/>
              </w:rPr>
            </w:r>
            <w:r>
              <w:rPr>
                <w:noProof/>
                <w:webHidden/>
              </w:rPr>
              <w:fldChar w:fldCharType="separate"/>
            </w:r>
            <w:r>
              <w:rPr>
                <w:noProof/>
                <w:webHidden/>
              </w:rPr>
              <w:t>12</w:t>
            </w:r>
            <w:r>
              <w:rPr>
                <w:noProof/>
                <w:webHidden/>
              </w:rPr>
              <w:fldChar w:fldCharType="end"/>
            </w:r>
          </w:hyperlink>
        </w:p>
        <w:p w14:paraId="1DD7A921" w14:textId="7FCF27F8" w:rsidR="00E342A0" w:rsidRDefault="00E342A0">
          <w:pPr>
            <w:pStyle w:val="TOC1"/>
            <w:tabs>
              <w:tab w:val="right" w:leader="dot" w:pos="9350"/>
            </w:tabs>
            <w:rPr>
              <w:rFonts w:cstheme="minorBidi"/>
              <w:b w:val="0"/>
              <w:bCs w:val="0"/>
              <w:caps w:val="0"/>
              <w:noProof/>
              <w:kern w:val="2"/>
              <w:sz w:val="24"/>
              <w:szCs w:val="24"/>
              <w:lang w:eastAsia="en-US"/>
              <w14:ligatures w14:val="standardContextual"/>
            </w:rPr>
          </w:pPr>
          <w:hyperlink w:anchor="_Toc164090082" w:history="1">
            <w:r w:rsidRPr="00C954A5">
              <w:rPr>
                <w:rStyle w:val="Hyperlink"/>
                <w:noProof/>
              </w:rPr>
              <w:t>Part III: Data Cleaning (Treatment)</w:t>
            </w:r>
            <w:r>
              <w:rPr>
                <w:noProof/>
                <w:webHidden/>
              </w:rPr>
              <w:tab/>
            </w:r>
            <w:r>
              <w:rPr>
                <w:noProof/>
                <w:webHidden/>
              </w:rPr>
              <w:fldChar w:fldCharType="begin"/>
            </w:r>
            <w:r>
              <w:rPr>
                <w:noProof/>
                <w:webHidden/>
              </w:rPr>
              <w:instrText xml:space="preserve"> PAGEREF _Toc164090082 \h </w:instrText>
            </w:r>
            <w:r>
              <w:rPr>
                <w:noProof/>
                <w:webHidden/>
              </w:rPr>
            </w:r>
            <w:r>
              <w:rPr>
                <w:noProof/>
                <w:webHidden/>
              </w:rPr>
              <w:fldChar w:fldCharType="separate"/>
            </w:r>
            <w:r>
              <w:rPr>
                <w:noProof/>
                <w:webHidden/>
              </w:rPr>
              <w:t>14</w:t>
            </w:r>
            <w:r>
              <w:rPr>
                <w:noProof/>
                <w:webHidden/>
              </w:rPr>
              <w:fldChar w:fldCharType="end"/>
            </w:r>
          </w:hyperlink>
        </w:p>
        <w:p w14:paraId="75801BD8" w14:textId="44612D9C" w:rsidR="00E342A0" w:rsidRDefault="00E342A0">
          <w:pPr>
            <w:pStyle w:val="TOC2"/>
            <w:tabs>
              <w:tab w:val="right" w:leader="dot" w:pos="9350"/>
            </w:tabs>
            <w:rPr>
              <w:rFonts w:cstheme="minorBidi"/>
              <w:smallCaps w:val="0"/>
              <w:noProof/>
              <w:kern w:val="2"/>
              <w:sz w:val="24"/>
              <w:szCs w:val="24"/>
              <w:lang w:eastAsia="en-US"/>
              <w14:ligatures w14:val="standardContextual"/>
            </w:rPr>
          </w:pPr>
          <w:hyperlink w:anchor="_Toc164090083" w:history="1">
            <w:r w:rsidRPr="00C954A5">
              <w:rPr>
                <w:rStyle w:val="Hyperlink"/>
                <w:noProof/>
              </w:rPr>
              <w:t>D1: Detection Results</w:t>
            </w:r>
            <w:r>
              <w:rPr>
                <w:noProof/>
                <w:webHidden/>
              </w:rPr>
              <w:tab/>
            </w:r>
            <w:r>
              <w:rPr>
                <w:noProof/>
                <w:webHidden/>
              </w:rPr>
              <w:fldChar w:fldCharType="begin"/>
            </w:r>
            <w:r>
              <w:rPr>
                <w:noProof/>
                <w:webHidden/>
              </w:rPr>
              <w:instrText xml:space="preserve"> PAGEREF _Toc164090083 \h </w:instrText>
            </w:r>
            <w:r>
              <w:rPr>
                <w:noProof/>
                <w:webHidden/>
              </w:rPr>
            </w:r>
            <w:r>
              <w:rPr>
                <w:noProof/>
                <w:webHidden/>
              </w:rPr>
              <w:fldChar w:fldCharType="separate"/>
            </w:r>
            <w:r>
              <w:rPr>
                <w:noProof/>
                <w:webHidden/>
              </w:rPr>
              <w:t>14</w:t>
            </w:r>
            <w:r>
              <w:rPr>
                <w:noProof/>
                <w:webHidden/>
              </w:rPr>
              <w:fldChar w:fldCharType="end"/>
            </w:r>
          </w:hyperlink>
        </w:p>
        <w:p w14:paraId="4EB92AE6" w14:textId="0D34CDA2" w:rsidR="00E342A0" w:rsidRDefault="00E342A0">
          <w:pPr>
            <w:pStyle w:val="TOC2"/>
            <w:tabs>
              <w:tab w:val="right" w:leader="dot" w:pos="9350"/>
            </w:tabs>
            <w:rPr>
              <w:rFonts w:cstheme="minorBidi"/>
              <w:smallCaps w:val="0"/>
              <w:noProof/>
              <w:kern w:val="2"/>
              <w:sz w:val="24"/>
              <w:szCs w:val="24"/>
              <w:lang w:eastAsia="en-US"/>
              <w14:ligatures w14:val="standardContextual"/>
            </w:rPr>
          </w:pPr>
          <w:hyperlink w:anchor="_Toc164090084" w:history="1">
            <w:r w:rsidRPr="00C954A5">
              <w:rPr>
                <w:rStyle w:val="Hyperlink"/>
                <w:noProof/>
              </w:rPr>
              <w:t>D2: Treatment</w:t>
            </w:r>
            <w:r>
              <w:rPr>
                <w:noProof/>
                <w:webHidden/>
              </w:rPr>
              <w:tab/>
            </w:r>
            <w:r>
              <w:rPr>
                <w:noProof/>
                <w:webHidden/>
              </w:rPr>
              <w:fldChar w:fldCharType="begin"/>
            </w:r>
            <w:r>
              <w:rPr>
                <w:noProof/>
                <w:webHidden/>
              </w:rPr>
              <w:instrText xml:space="preserve"> PAGEREF _Toc164090084 \h </w:instrText>
            </w:r>
            <w:r>
              <w:rPr>
                <w:noProof/>
                <w:webHidden/>
              </w:rPr>
            </w:r>
            <w:r>
              <w:rPr>
                <w:noProof/>
                <w:webHidden/>
              </w:rPr>
              <w:fldChar w:fldCharType="separate"/>
            </w:r>
            <w:r>
              <w:rPr>
                <w:noProof/>
                <w:webHidden/>
              </w:rPr>
              <w:t>16</w:t>
            </w:r>
            <w:r>
              <w:rPr>
                <w:noProof/>
                <w:webHidden/>
              </w:rPr>
              <w:fldChar w:fldCharType="end"/>
            </w:r>
          </w:hyperlink>
        </w:p>
        <w:p w14:paraId="30AF95F1" w14:textId="2B422850" w:rsidR="00E342A0" w:rsidRDefault="00E342A0">
          <w:pPr>
            <w:pStyle w:val="TOC2"/>
            <w:tabs>
              <w:tab w:val="right" w:leader="dot" w:pos="9350"/>
            </w:tabs>
            <w:rPr>
              <w:rFonts w:cstheme="minorBidi"/>
              <w:smallCaps w:val="0"/>
              <w:noProof/>
              <w:kern w:val="2"/>
              <w:sz w:val="24"/>
              <w:szCs w:val="24"/>
              <w:lang w:eastAsia="en-US"/>
              <w14:ligatures w14:val="standardContextual"/>
            </w:rPr>
          </w:pPr>
          <w:hyperlink w:anchor="_Toc164090085" w:history="1">
            <w:r w:rsidRPr="00C954A5">
              <w:rPr>
                <w:rStyle w:val="Hyperlink"/>
                <w:noProof/>
              </w:rPr>
              <w:t>D3: Summarized Work</w:t>
            </w:r>
            <w:r>
              <w:rPr>
                <w:noProof/>
                <w:webHidden/>
              </w:rPr>
              <w:tab/>
            </w:r>
            <w:r>
              <w:rPr>
                <w:noProof/>
                <w:webHidden/>
              </w:rPr>
              <w:fldChar w:fldCharType="begin"/>
            </w:r>
            <w:r>
              <w:rPr>
                <w:noProof/>
                <w:webHidden/>
              </w:rPr>
              <w:instrText xml:space="preserve"> PAGEREF _Toc164090085 \h </w:instrText>
            </w:r>
            <w:r>
              <w:rPr>
                <w:noProof/>
                <w:webHidden/>
              </w:rPr>
            </w:r>
            <w:r>
              <w:rPr>
                <w:noProof/>
                <w:webHidden/>
              </w:rPr>
              <w:fldChar w:fldCharType="separate"/>
            </w:r>
            <w:r>
              <w:rPr>
                <w:noProof/>
                <w:webHidden/>
              </w:rPr>
              <w:t>20</w:t>
            </w:r>
            <w:r>
              <w:rPr>
                <w:noProof/>
                <w:webHidden/>
              </w:rPr>
              <w:fldChar w:fldCharType="end"/>
            </w:r>
          </w:hyperlink>
        </w:p>
        <w:p w14:paraId="5B1816F7" w14:textId="38DCB29B" w:rsidR="00E342A0" w:rsidRDefault="00E342A0">
          <w:pPr>
            <w:pStyle w:val="TOC2"/>
            <w:tabs>
              <w:tab w:val="right" w:leader="dot" w:pos="9350"/>
            </w:tabs>
            <w:rPr>
              <w:rFonts w:cstheme="minorBidi"/>
              <w:smallCaps w:val="0"/>
              <w:noProof/>
              <w:kern w:val="2"/>
              <w:sz w:val="24"/>
              <w:szCs w:val="24"/>
              <w:lang w:eastAsia="en-US"/>
              <w14:ligatures w14:val="standardContextual"/>
            </w:rPr>
          </w:pPr>
          <w:hyperlink w:anchor="_Toc164090086" w:history="1">
            <w:r w:rsidRPr="00C954A5">
              <w:rPr>
                <w:rStyle w:val="Hyperlink"/>
                <w:noProof/>
              </w:rPr>
              <w:t>D4: Code</w:t>
            </w:r>
            <w:r>
              <w:rPr>
                <w:noProof/>
                <w:webHidden/>
              </w:rPr>
              <w:tab/>
            </w:r>
            <w:r>
              <w:rPr>
                <w:noProof/>
                <w:webHidden/>
              </w:rPr>
              <w:fldChar w:fldCharType="begin"/>
            </w:r>
            <w:r>
              <w:rPr>
                <w:noProof/>
                <w:webHidden/>
              </w:rPr>
              <w:instrText xml:space="preserve"> PAGEREF _Toc164090086 \h </w:instrText>
            </w:r>
            <w:r>
              <w:rPr>
                <w:noProof/>
                <w:webHidden/>
              </w:rPr>
            </w:r>
            <w:r>
              <w:rPr>
                <w:noProof/>
                <w:webHidden/>
              </w:rPr>
              <w:fldChar w:fldCharType="separate"/>
            </w:r>
            <w:r>
              <w:rPr>
                <w:noProof/>
                <w:webHidden/>
              </w:rPr>
              <w:t>21</w:t>
            </w:r>
            <w:r>
              <w:rPr>
                <w:noProof/>
                <w:webHidden/>
              </w:rPr>
              <w:fldChar w:fldCharType="end"/>
            </w:r>
          </w:hyperlink>
        </w:p>
        <w:p w14:paraId="4635E875" w14:textId="5B565E8A" w:rsidR="00E342A0" w:rsidRDefault="00E342A0">
          <w:pPr>
            <w:pStyle w:val="TOC2"/>
            <w:tabs>
              <w:tab w:val="right" w:leader="dot" w:pos="9350"/>
            </w:tabs>
            <w:rPr>
              <w:rFonts w:cstheme="minorBidi"/>
              <w:smallCaps w:val="0"/>
              <w:noProof/>
              <w:kern w:val="2"/>
              <w:sz w:val="24"/>
              <w:szCs w:val="24"/>
              <w:lang w:eastAsia="en-US"/>
              <w14:ligatures w14:val="standardContextual"/>
            </w:rPr>
          </w:pPr>
          <w:hyperlink w:anchor="_Toc164090087" w:history="1">
            <w:r w:rsidRPr="00C954A5">
              <w:rPr>
                <w:rStyle w:val="Hyperlink"/>
                <w:noProof/>
              </w:rPr>
              <w:t>D5: Treated/Cleaned CSV</w:t>
            </w:r>
            <w:r>
              <w:rPr>
                <w:noProof/>
                <w:webHidden/>
              </w:rPr>
              <w:tab/>
            </w:r>
            <w:r>
              <w:rPr>
                <w:noProof/>
                <w:webHidden/>
              </w:rPr>
              <w:fldChar w:fldCharType="begin"/>
            </w:r>
            <w:r>
              <w:rPr>
                <w:noProof/>
                <w:webHidden/>
              </w:rPr>
              <w:instrText xml:space="preserve"> PAGEREF _Toc164090087 \h </w:instrText>
            </w:r>
            <w:r>
              <w:rPr>
                <w:noProof/>
                <w:webHidden/>
              </w:rPr>
            </w:r>
            <w:r>
              <w:rPr>
                <w:noProof/>
                <w:webHidden/>
              </w:rPr>
              <w:fldChar w:fldCharType="separate"/>
            </w:r>
            <w:r>
              <w:rPr>
                <w:noProof/>
                <w:webHidden/>
              </w:rPr>
              <w:t>21</w:t>
            </w:r>
            <w:r>
              <w:rPr>
                <w:noProof/>
                <w:webHidden/>
              </w:rPr>
              <w:fldChar w:fldCharType="end"/>
            </w:r>
          </w:hyperlink>
        </w:p>
        <w:p w14:paraId="1D23AB78" w14:textId="79B6347B" w:rsidR="00E342A0" w:rsidRDefault="00E342A0">
          <w:pPr>
            <w:pStyle w:val="TOC2"/>
            <w:tabs>
              <w:tab w:val="right" w:leader="dot" w:pos="9350"/>
            </w:tabs>
            <w:rPr>
              <w:rFonts w:cstheme="minorBidi"/>
              <w:smallCaps w:val="0"/>
              <w:noProof/>
              <w:kern w:val="2"/>
              <w:sz w:val="24"/>
              <w:szCs w:val="24"/>
              <w:lang w:eastAsia="en-US"/>
              <w14:ligatures w14:val="standardContextual"/>
            </w:rPr>
          </w:pPr>
          <w:hyperlink w:anchor="_Toc164090088" w:history="1">
            <w:r w:rsidRPr="00C954A5">
              <w:rPr>
                <w:rStyle w:val="Hyperlink"/>
                <w:noProof/>
              </w:rPr>
              <w:t>D6: Advantages/Disadvantages of Treatments</w:t>
            </w:r>
            <w:r>
              <w:rPr>
                <w:noProof/>
                <w:webHidden/>
              </w:rPr>
              <w:tab/>
            </w:r>
            <w:r>
              <w:rPr>
                <w:noProof/>
                <w:webHidden/>
              </w:rPr>
              <w:fldChar w:fldCharType="begin"/>
            </w:r>
            <w:r>
              <w:rPr>
                <w:noProof/>
                <w:webHidden/>
              </w:rPr>
              <w:instrText xml:space="preserve"> PAGEREF _Toc164090088 \h </w:instrText>
            </w:r>
            <w:r>
              <w:rPr>
                <w:noProof/>
                <w:webHidden/>
              </w:rPr>
            </w:r>
            <w:r>
              <w:rPr>
                <w:noProof/>
                <w:webHidden/>
              </w:rPr>
              <w:fldChar w:fldCharType="separate"/>
            </w:r>
            <w:r>
              <w:rPr>
                <w:noProof/>
                <w:webHidden/>
              </w:rPr>
              <w:t>22</w:t>
            </w:r>
            <w:r>
              <w:rPr>
                <w:noProof/>
                <w:webHidden/>
              </w:rPr>
              <w:fldChar w:fldCharType="end"/>
            </w:r>
          </w:hyperlink>
        </w:p>
        <w:p w14:paraId="7C75E1B3" w14:textId="5923E585" w:rsidR="00E342A0" w:rsidRDefault="00E342A0">
          <w:pPr>
            <w:pStyle w:val="TOC2"/>
            <w:tabs>
              <w:tab w:val="right" w:leader="dot" w:pos="9350"/>
            </w:tabs>
            <w:rPr>
              <w:rFonts w:cstheme="minorBidi"/>
              <w:smallCaps w:val="0"/>
              <w:noProof/>
              <w:kern w:val="2"/>
              <w:sz w:val="24"/>
              <w:szCs w:val="24"/>
              <w:lang w:eastAsia="en-US"/>
              <w14:ligatures w14:val="standardContextual"/>
            </w:rPr>
          </w:pPr>
          <w:hyperlink w:anchor="_Toc164090089" w:history="1">
            <w:r w:rsidRPr="00C954A5">
              <w:rPr>
                <w:rStyle w:val="Hyperlink"/>
                <w:noProof/>
              </w:rPr>
              <w:t>D7: Challenges in Data Analysis</w:t>
            </w:r>
            <w:r>
              <w:rPr>
                <w:noProof/>
                <w:webHidden/>
              </w:rPr>
              <w:tab/>
            </w:r>
            <w:r>
              <w:rPr>
                <w:noProof/>
                <w:webHidden/>
              </w:rPr>
              <w:fldChar w:fldCharType="begin"/>
            </w:r>
            <w:r>
              <w:rPr>
                <w:noProof/>
                <w:webHidden/>
              </w:rPr>
              <w:instrText xml:space="preserve"> PAGEREF _Toc164090089 \h </w:instrText>
            </w:r>
            <w:r>
              <w:rPr>
                <w:noProof/>
                <w:webHidden/>
              </w:rPr>
            </w:r>
            <w:r>
              <w:rPr>
                <w:noProof/>
                <w:webHidden/>
              </w:rPr>
              <w:fldChar w:fldCharType="separate"/>
            </w:r>
            <w:r>
              <w:rPr>
                <w:noProof/>
                <w:webHidden/>
              </w:rPr>
              <w:t>23</w:t>
            </w:r>
            <w:r>
              <w:rPr>
                <w:noProof/>
                <w:webHidden/>
              </w:rPr>
              <w:fldChar w:fldCharType="end"/>
            </w:r>
          </w:hyperlink>
        </w:p>
        <w:p w14:paraId="51607854" w14:textId="20E68B5A" w:rsidR="00E342A0" w:rsidRDefault="00E342A0">
          <w:pPr>
            <w:pStyle w:val="TOC1"/>
            <w:tabs>
              <w:tab w:val="right" w:leader="dot" w:pos="9350"/>
            </w:tabs>
            <w:rPr>
              <w:rFonts w:cstheme="minorBidi"/>
              <w:b w:val="0"/>
              <w:bCs w:val="0"/>
              <w:caps w:val="0"/>
              <w:noProof/>
              <w:kern w:val="2"/>
              <w:sz w:val="24"/>
              <w:szCs w:val="24"/>
              <w:lang w:eastAsia="en-US"/>
              <w14:ligatures w14:val="standardContextual"/>
            </w:rPr>
          </w:pPr>
          <w:hyperlink w:anchor="_Toc164090090" w:history="1">
            <w:r w:rsidRPr="00C954A5">
              <w:rPr>
                <w:rStyle w:val="Hyperlink"/>
                <w:noProof/>
              </w:rPr>
              <w:t>Part IV: Principal Component Analysis (PCA)</w:t>
            </w:r>
            <w:r>
              <w:rPr>
                <w:noProof/>
                <w:webHidden/>
              </w:rPr>
              <w:tab/>
            </w:r>
            <w:r>
              <w:rPr>
                <w:noProof/>
                <w:webHidden/>
              </w:rPr>
              <w:fldChar w:fldCharType="begin"/>
            </w:r>
            <w:r>
              <w:rPr>
                <w:noProof/>
                <w:webHidden/>
              </w:rPr>
              <w:instrText xml:space="preserve"> PAGEREF _Toc164090090 \h </w:instrText>
            </w:r>
            <w:r>
              <w:rPr>
                <w:noProof/>
                <w:webHidden/>
              </w:rPr>
            </w:r>
            <w:r>
              <w:rPr>
                <w:noProof/>
                <w:webHidden/>
              </w:rPr>
              <w:fldChar w:fldCharType="separate"/>
            </w:r>
            <w:r>
              <w:rPr>
                <w:noProof/>
                <w:webHidden/>
              </w:rPr>
              <w:t>23</w:t>
            </w:r>
            <w:r>
              <w:rPr>
                <w:noProof/>
                <w:webHidden/>
              </w:rPr>
              <w:fldChar w:fldCharType="end"/>
            </w:r>
          </w:hyperlink>
        </w:p>
        <w:p w14:paraId="7CF5025B" w14:textId="79F6DBB0" w:rsidR="00E342A0" w:rsidRDefault="00E342A0">
          <w:pPr>
            <w:pStyle w:val="TOC2"/>
            <w:tabs>
              <w:tab w:val="right" w:leader="dot" w:pos="9350"/>
            </w:tabs>
            <w:rPr>
              <w:rFonts w:cstheme="minorBidi"/>
              <w:smallCaps w:val="0"/>
              <w:noProof/>
              <w:kern w:val="2"/>
              <w:sz w:val="24"/>
              <w:szCs w:val="24"/>
              <w:lang w:eastAsia="en-US"/>
              <w14:ligatures w14:val="standardContextual"/>
            </w:rPr>
          </w:pPr>
          <w:hyperlink w:anchor="_Toc164090091" w:history="1">
            <w:r w:rsidRPr="00C954A5">
              <w:rPr>
                <w:rStyle w:val="Hyperlink"/>
                <w:noProof/>
              </w:rPr>
              <w:t>E1: PCA Loadings</w:t>
            </w:r>
            <w:r>
              <w:rPr>
                <w:noProof/>
                <w:webHidden/>
              </w:rPr>
              <w:tab/>
            </w:r>
            <w:r>
              <w:rPr>
                <w:noProof/>
                <w:webHidden/>
              </w:rPr>
              <w:fldChar w:fldCharType="begin"/>
            </w:r>
            <w:r>
              <w:rPr>
                <w:noProof/>
                <w:webHidden/>
              </w:rPr>
              <w:instrText xml:space="preserve"> PAGEREF _Toc164090091 \h </w:instrText>
            </w:r>
            <w:r>
              <w:rPr>
                <w:noProof/>
                <w:webHidden/>
              </w:rPr>
            </w:r>
            <w:r>
              <w:rPr>
                <w:noProof/>
                <w:webHidden/>
              </w:rPr>
              <w:fldChar w:fldCharType="separate"/>
            </w:r>
            <w:r>
              <w:rPr>
                <w:noProof/>
                <w:webHidden/>
              </w:rPr>
              <w:t>23</w:t>
            </w:r>
            <w:r>
              <w:rPr>
                <w:noProof/>
                <w:webHidden/>
              </w:rPr>
              <w:fldChar w:fldCharType="end"/>
            </w:r>
          </w:hyperlink>
        </w:p>
        <w:p w14:paraId="5E686713" w14:textId="1D774D4C" w:rsidR="00E342A0" w:rsidRDefault="00E342A0">
          <w:pPr>
            <w:pStyle w:val="TOC2"/>
            <w:tabs>
              <w:tab w:val="right" w:leader="dot" w:pos="9350"/>
            </w:tabs>
            <w:rPr>
              <w:rFonts w:cstheme="minorBidi"/>
              <w:smallCaps w:val="0"/>
              <w:noProof/>
              <w:kern w:val="2"/>
              <w:sz w:val="24"/>
              <w:szCs w:val="24"/>
              <w:lang w:eastAsia="en-US"/>
              <w14:ligatures w14:val="standardContextual"/>
            </w:rPr>
          </w:pPr>
          <w:hyperlink w:anchor="_Toc164090092" w:history="1">
            <w:r w:rsidRPr="00C954A5">
              <w:rPr>
                <w:rStyle w:val="Hyperlink"/>
                <w:noProof/>
              </w:rPr>
              <w:t>E2: Which PCAs to Keep?</w:t>
            </w:r>
            <w:r>
              <w:rPr>
                <w:noProof/>
                <w:webHidden/>
              </w:rPr>
              <w:tab/>
            </w:r>
            <w:r>
              <w:rPr>
                <w:noProof/>
                <w:webHidden/>
              </w:rPr>
              <w:fldChar w:fldCharType="begin"/>
            </w:r>
            <w:r>
              <w:rPr>
                <w:noProof/>
                <w:webHidden/>
              </w:rPr>
              <w:instrText xml:space="preserve"> PAGEREF _Toc164090092 \h </w:instrText>
            </w:r>
            <w:r>
              <w:rPr>
                <w:noProof/>
                <w:webHidden/>
              </w:rPr>
            </w:r>
            <w:r>
              <w:rPr>
                <w:noProof/>
                <w:webHidden/>
              </w:rPr>
              <w:fldChar w:fldCharType="separate"/>
            </w:r>
            <w:r>
              <w:rPr>
                <w:noProof/>
                <w:webHidden/>
              </w:rPr>
              <w:t>24</w:t>
            </w:r>
            <w:r>
              <w:rPr>
                <w:noProof/>
                <w:webHidden/>
              </w:rPr>
              <w:fldChar w:fldCharType="end"/>
            </w:r>
          </w:hyperlink>
        </w:p>
        <w:p w14:paraId="66473411" w14:textId="67B43D88" w:rsidR="00E342A0" w:rsidRDefault="00E342A0">
          <w:pPr>
            <w:pStyle w:val="TOC2"/>
            <w:tabs>
              <w:tab w:val="right" w:leader="dot" w:pos="9350"/>
            </w:tabs>
            <w:rPr>
              <w:rFonts w:cstheme="minorBidi"/>
              <w:smallCaps w:val="0"/>
              <w:noProof/>
              <w:kern w:val="2"/>
              <w:sz w:val="24"/>
              <w:szCs w:val="24"/>
              <w:lang w:eastAsia="en-US"/>
              <w14:ligatures w14:val="standardContextual"/>
            </w:rPr>
          </w:pPr>
          <w:hyperlink w:anchor="_Toc164090093" w:history="1">
            <w:r w:rsidRPr="00C954A5">
              <w:rPr>
                <w:rStyle w:val="Hyperlink"/>
                <w:noProof/>
              </w:rPr>
              <w:t>E3: Benefits of PCA</w:t>
            </w:r>
            <w:r>
              <w:rPr>
                <w:noProof/>
                <w:webHidden/>
              </w:rPr>
              <w:tab/>
            </w:r>
            <w:r>
              <w:rPr>
                <w:noProof/>
                <w:webHidden/>
              </w:rPr>
              <w:fldChar w:fldCharType="begin"/>
            </w:r>
            <w:r>
              <w:rPr>
                <w:noProof/>
                <w:webHidden/>
              </w:rPr>
              <w:instrText xml:space="preserve"> PAGEREF _Toc164090093 \h </w:instrText>
            </w:r>
            <w:r>
              <w:rPr>
                <w:noProof/>
                <w:webHidden/>
              </w:rPr>
            </w:r>
            <w:r>
              <w:rPr>
                <w:noProof/>
                <w:webHidden/>
              </w:rPr>
              <w:fldChar w:fldCharType="separate"/>
            </w:r>
            <w:r>
              <w:rPr>
                <w:noProof/>
                <w:webHidden/>
              </w:rPr>
              <w:t>26</w:t>
            </w:r>
            <w:r>
              <w:rPr>
                <w:noProof/>
                <w:webHidden/>
              </w:rPr>
              <w:fldChar w:fldCharType="end"/>
            </w:r>
          </w:hyperlink>
        </w:p>
        <w:p w14:paraId="54A56D28" w14:textId="6AA12F2C" w:rsidR="00E342A0" w:rsidRDefault="00E342A0">
          <w:pPr>
            <w:pStyle w:val="TOC1"/>
            <w:tabs>
              <w:tab w:val="right" w:leader="dot" w:pos="9350"/>
            </w:tabs>
            <w:rPr>
              <w:rFonts w:cstheme="minorBidi"/>
              <w:b w:val="0"/>
              <w:bCs w:val="0"/>
              <w:caps w:val="0"/>
              <w:noProof/>
              <w:kern w:val="2"/>
              <w:sz w:val="24"/>
              <w:szCs w:val="24"/>
              <w:lang w:eastAsia="en-US"/>
              <w14:ligatures w14:val="standardContextual"/>
            </w:rPr>
          </w:pPr>
          <w:hyperlink w:anchor="_Toc164090094" w:history="1">
            <w:r w:rsidRPr="00C954A5">
              <w:rPr>
                <w:rStyle w:val="Hyperlink"/>
                <w:noProof/>
              </w:rPr>
              <w:t>References (No third party code references used)</w:t>
            </w:r>
            <w:r>
              <w:rPr>
                <w:noProof/>
                <w:webHidden/>
              </w:rPr>
              <w:tab/>
            </w:r>
            <w:r>
              <w:rPr>
                <w:noProof/>
                <w:webHidden/>
              </w:rPr>
              <w:fldChar w:fldCharType="begin"/>
            </w:r>
            <w:r>
              <w:rPr>
                <w:noProof/>
                <w:webHidden/>
              </w:rPr>
              <w:instrText xml:space="preserve"> PAGEREF _Toc164090094 \h </w:instrText>
            </w:r>
            <w:r>
              <w:rPr>
                <w:noProof/>
                <w:webHidden/>
              </w:rPr>
            </w:r>
            <w:r>
              <w:rPr>
                <w:noProof/>
                <w:webHidden/>
              </w:rPr>
              <w:fldChar w:fldCharType="separate"/>
            </w:r>
            <w:r>
              <w:rPr>
                <w:noProof/>
                <w:webHidden/>
              </w:rPr>
              <w:t>27</w:t>
            </w:r>
            <w:r>
              <w:rPr>
                <w:noProof/>
                <w:webHidden/>
              </w:rPr>
              <w:fldChar w:fldCharType="end"/>
            </w:r>
          </w:hyperlink>
        </w:p>
        <w:p w14:paraId="69597078" w14:textId="69E5C9A6" w:rsidR="00E342A0" w:rsidRDefault="00E342A0">
          <w:pPr>
            <w:pStyle w:val="TOC1"/>
            <w:tabs>
              <w:tab w:val="right" w:leader="dot" w:pos="9350"/>
            </w:tabs>
            <w:rPr>
              <w:rFonts w:cstheme="minorBidi"/>
              <w:b w:val="0"/>
              <w:bCs w:val="0"/>
              <w:caps w:val="0"/>
              <w:noProof/>
              <w:kern w:val="2"/>
              <w:sz w:val="24"/>
              <w:szCs w:val="24"/>
              <w:lang w:eastAsia="en-US"/>
              <w14:ligatures w14:val="standardContextual"/>
            </w:rPr>
          </w:pPr>
          <w:hyperlink w:anchor="_Toc164090095" w:history="1">
            <w:r w:rsidRPr="00C954A5">
              <w:rPr>
                <w:rStyle w:val="Hyperlink"/>
                <w:noProof/>
              </w:rPr>
              <w:t>Table of Figures</w:t>
            </w:r>
            <w:r>
              <w:rPr>
                <w:noProof/>
                <w:webHidden/>
              </w:rPr>
              <w:tab/>
            </w:r>
            <w:r>
              <w:rPr>
                <w:noProof/>
                <w:webHidden/>
              </w:rPr>
              <w:fldChar w:fldCharType="begin"/>
            </w:r>
            <w:r>
              <w:rPr>
                <w:noProof/>
                <w:webHidden/>
              </w:rPr>
              <w:instrText xml:space="preserve"> PAGEREF _Toc164090095 \h </w:instrText>
            </w:r>
            <w:r>
              <w:rPr>
                <w:noProof/>
                <w:webHidden/>
              </w:rPr>
            </w:r>
            <w:r>
              <w:rPr>
                <w:noProof/>
                <w:webHidden/>
              </w:rPr>
              <w:fldChar w:fldCharType="separate"/>
            </w:r>
            <w:r>
              <w:rPr>
                <w:noProof/>
                <w:webHidden/>
              </w:rPr>
              <w:t>28</w:t>
            </w:r>
            <w:r>
              <w:rPr>
                <w:noProof/>
                <w:webHidden/>
              </w:rPr>
              <w:fldChar w:fldCharType="end"/>
            </w:r>
          </w:hyperlink>
        </w:p>
        <w:p w14:paraId="6F9CF14E" w14:textId="273C9CBD" w:rsidR="007954C8" w:rsidRDefault="00000000">
          <w:pPr>
            <w:ind w:firstLine="0"/>
          </w:pPr>
          <w:r>
            <w:rPr>
              <w:b/>
              <w:bCs/>
              <w:noProof/>
            </w:rPr>
            <w:fldChar w:fldCharType="end"/>
          </w:r>
        </w:p>
      </w:sdtContent>
    </w:sdt>
    <w:p w14:paraId="72E22A5B" w14:textId="7BAAE8CE" w:rsidR="007954C8" w:rsidRDefault="008C1989">
      <w:pPr>
        <w:pStyle w:val="SectionTitle"/>
      </w:pPr>
      <w:bookmarkStart w:id="0" w:name="_Toc164090074"/>
      <w:r>
        <w:lastRenderedPageBreak/>
        <w:t>Part I: Research Question and Variables</w:t>
      </w:r>
      <w:bookmarkEnd w:id="0"/>
    </w:p>
    <w:p w14:paraId="1F466365" w14:textId="63421171" w:rsidR="008C1989" w:rsidRDefault="00AC6FF2" w:rsidP="00AC6FF2">
      <w:pPr>
        <w:pStyle w:val="Heading2"/>
      </w:pPr>
      <w:bookmarkStart w:id="1" w:name="_Toc164090075"/>
      <w:r>
        <w:t xml:space="preserve">A: </w:t>
      </w:r>
      <w:r w:rsidR="008C1989">
        <w:t>Research Question</w:t>
      </w:r>
      <w:bookmarkEnd w:id="1"/>
    </w:p>
    <w:p w14:paraId="59C227BB" w14:textId="5E7A861C" w:rsidR="00EC584B" w:rsidRDefault="00213810" w:rsidP="00EC584B">
      <w:r>
        <w:t>For the medical data set, m</w:t>
      </w:r>
      <w:r w:rsidR="00EC584B">
        <w:t xml:space="preserve">y research question is the following: “What </w:t>
      </w:r>
      <w:r>
        <w:t xml:space="preserve">contributing </w:t>
      </w:r>
      <w:r w:rsidR="00EC584B">
        <w:t xml:space="preserve">factors </w:t>
      </w:r>
      <w:r>
        <w:t xml:space="preserve">lead to </w:t>
      </w:r>
      <w:r w:rsidR="00EC584B">
        <w:t>increased hospital readmissions?”</w:t>
      </w:r>
      <w:r>
        <w:t xml:space="preserve"> This question can help a hospital determine the main </w:t>
      </w:r>
      <w:r w:rsidR="00336B97">
        <w:t>predictors</w:t>
      </w:r>
      <w:r>
        <w:t xml:space="preserve"> for patient readmission so that a preventative approach can be taken to reduce readmission in the future. Even if some factors are uncontrollable, the hospital can use this data to focus on the factors they can control. </w:t>
      </w:r>
    </w:p>
    <w:p w14:paraId="7BFB9057" w14:textId="1146D7AB" w:rsidR="008C1989" w:rsidRDefault="00AC6FF2" w:rsidP="00AC6FF2">
      <w:pPr>
        <w:pStyle w:val="Heading2"/>
      </w:pPr>
      <w:bookmarkStart w:id="2" w:name="_Toc164090076"/>
      <w:r>
        <w:t xml:space="preserve">B: </w:t>
      </w:r>
      <w:r w:rsidR="008C1989">
        <w:t>Variable List and Data Types</w:t>
      </w:r>
      <w:bookmarkEnd w:id="2"/>
    </w:p>
    <w:p w14:paraId="7CE9804E" w14:textId="3C7CC4FE" w:rsidR="00155732" w:rsidRPr="00155732" w:rsidRDefault="00155732" w:rsidP="00155732">
      <w:r>
        <w:t>The following table contains all variables included in the original dataset along with their individual data types and an example.</w:t>
      </w:r>
      <w:r w:rsidR="00F92364">
        <w:t xml:space="preserve"> </w:t>
      </w:r>
    </w:p>
    <w:tbl>
      <w:tblPr>
        <w:tblStyle w:val="TableGrid"/>
        <w:tblW w:w="9638" w:type="dxa"/>
        <w:tblLook w:val="04A0" w:firstRow="1" w:lastRow="0" w:firstColumn="1" w:lastColumn="0" w:noHBand="0" w:noVBand="1"/>
      </w:tblPr>
      <w:tblGrid>
        <w:gridCol w:w="2183"/>
        <w:gridCol w:w="1692"/>
        <w:gridCol w:w="1894"/>
        <w:gridCol w:w="3869"/>
      </w:tblGrid>
      <w:tr w:rsidR="00963684" w14:paraId="4AA4483B" w14:textId="77777777" w:rsidTr="00336B97">
        <w:trPr>
          <w:trHeight w:val="377"/>
        </w:trPr>
        <w:tc>
          <w:tcPr>
            <w:tcW w:w="2183" w:type="dxa"/>
          </w:tcPr>
          <w:p w14:paraId="38CCC036" w14:textId="3CE55268" w:rsidR="00155732" w:rsidRDefault="00155732" w:rsidP="00155732">
            <w:pPr>
              <w:ind w:firstLine="0"/>
            </w:pPr>
            <w:r>
              <w:t>Variable Name</w:t>
            </w:r>
          </w:p>
        </w:tc>
        <w:tc>
          <w:tcPr>
            <w:tcW w:w="1692" w:type="dxa"/>
          </w:tcPr>
          <w:p w14:paraId="21F6AA91" w14:textId="02B47F7C" w:rsidR="00155732" w:rsidRDefault="00155732" w:rsidP="00155732">
            <w:pPr>
              <w:ind w:firstLine="0"/>
            </w:pPr>
            <w:r>
              <w:t>Data Type</w:t>
            </w:r>
          </w:p>
        </w:tc>
        <w:tc>
          <w:tcPr>
            <w:tcW w:w="1894" w:type="dxa"/>
          </w:tcPr>
          <w:p w14:paraId="0EFA3314" w14:textId="4AB901A3" w:rsidR="00155732" w:rsidRDefault="00155732" w:rsidP="00155732">
            <w:pPr>
              <w:ind w:firstLine="0"/>
            </w:pPr>
            <w:r>
              <w:t>Description</w:t>
            </w:r>
          </w:p>
        </w:tc>
        <w:tc>
          <w:tcPr>
            <w:tcW w:w="3869" w:type="dxa"/>
          </w:tcPr>
          <w:p w14:paraId="2F8634CC" w14:textId="1938A222" w:rsidR="00155732" w:rsidRDefault="00155732" w:rsidP="00155732">
            <w:pPr>
              <w:ind w:firstLine="0"/>
            </w:pPr>
            <w:r>
              <w:t>Example</w:t>
            </w:r>
          </w:p>
        </w:tc>
      </w:tr>
      <w:tr w:rsidR="00336B97" w14:paraId="0B35819C" w14:textId="77777777" w:rsidTr="00D46452">
        <w:trPr>
          <w:trHeight w:val="355"/>
        </w:trPr>
        <w:tc>
          <w:tcPr>
            <w:tcW w:w="2183" w:type="dxa"/>
          </w:tcPr>
          <w:p w14:paraId="1B73DC46" w14:textId="0C11F622" w:rsidR="00336B97" w:rsidRDefault="00336B97" w:rsidP="00155732">
            <w:pPr>
              <w:ind w:firstLine="0"/>
            </w:pPr>
            <w:proofErr w:type="spellStart"/>
            <w:r>
              <w:t>CaseOrder</w:t>
            </w:r>
            <w:proofErr w:type="spellEnd"/>
          </w:p>
        </w:tc>
        <w:tc>
          <w:tcPr>
            <w:tcW w:w="1692" w:type="dxa"/>
          </w:tcPr>
          <w:p w14:paraId="46D61EEE" w14:textId="5BBCB8D7" w:rsidR="00336B97" w:rsidRDefault="00336B97" w:rsidP="00155732">
            <w:pPr>
              <w:ind w:firstLine="0"/>
            </w:pPr>
            <w:r>
              <w:t>Qualitative</w:t>
            </w:r>
          </w:p>
        </w:tc>
        <w:tc>
          <w:tcPr>
            <w:tcW w:w="1894" w:type="dxa"/>
          </w:tcPr>
          <w:p w14:paraId="1F6D5E77" w14:textId="51B29133" w:rsidR="00336B97" w:rsidRDefault="00336B97" w:rsidP="00155732">
            <w:pPr>
              <w:ind w:firstLine="0"/>
            </w:pPr>
            <w:r>
              <w:t>Variable used to define order of cases</w:t>
            </w:r>
          </w:p>
        </w:tc>
        <w:tc>
          <w:tcPr>
            <w:tcW w:w="3869" w:type="dxa"/>
          </w:tcPr>
          <w:p w14:paraId="41CDB214" w14:textId="29081E37" w:rsidR="00336B97" w:rsidRDefault="00336B97" w:rsidP="00155732">
            <w:pPr>
              <w:ind w:firstLine="0"/>
            </w:pPr>
            <w:r>
              <w:t>0, 1, 2</w:t>
            </w:r>
          </w:p>
        </w:tc>
      </w:tr>
      <w:tr w:rsidR="00336B97" w14:paraId="598AEEF2" w14:textId="77777777" w:rsidTr="00D46452">
        <w:trPr>
          <w:trHeight w:val="377"/>
        </w:trPr>
        <w:tc>
          <w:tcPr>
            <w:tcW w:w="2183" w:type="dxa"/>
          </w:tcPr>
          <w:p w14:paraId="1EB9F712" w14:textId="2680E41B" w:rsidR="00336B97" w:rsidRDefault="00336B97" w:rsidP="00155732">
            <w:pPr>
              <w:ind w:firstLine="0"/>
            </w:pPr>
            <w:proofErr w:type="spellStart"/>
            <w:r>
              <w:t>Customer_id</w:t>
            </w:r>
            <w:proofErr w:type="spellEnd"/>
          </w:p>
        </w:tc>
        <w:tc>
          <w:tcPr>
            <w:tcW w:w="1692" w:type="dxa"/>
          </w:tcPr>
          <w:p w14:paraId="5F482642" w14:textId="70B433A6" w:rsidR="00336B97" w:rsidRDefault="00336B97" w:rsidP="00155732">
            <w:pPr>
              <w:ind w:firstLine="0"/>
            </w:pPr>
            <w:r>
              <w:t>Qualitative</w:t>
            </w:r>
          </w:p>
        </w:tc>
        <w:tc>
          <w:tcPr>
            <w:tcW w:w="1894" w:type="dxa"/>
          </w:tcPr>
          <w:p w14:paraId="6DF09F12" w14:textId="287CD80C" w:rsidR="00336B97" w:rsidRDefault="00336B97" w:rsidP="00155732">
            <w:pPr>
              <w:ind w:firstLine="0"/>
            </w:pPr>
            <w:r>
              <w:t>An ID that defines a specific patient</w:t>
            </w:r>
          </w:p>
        </w:tc>
        <w:tc>
          <w:tcPr>
            <w:tcW w:w="3869" w:type="dxa"/>
          </w:tcPr>
          <w:p w14:paraId="4313615C" w14:textId="387188BF" w:rsidR="00336B97" w:rsidRDefault="00336B97" w:rsidP="00155732">
            <w:pPr>
              <w:ind w:firstLine="0"/>
            </w:pPr>
            <w:r>
              <w:t>Z919181</w:t>
            </w:r>
          </w:p>
        </w:tc>
      </w:tr>
      <w:tr w:rsidR="00336B97" w14:paraId="1E7400B2" w14:textId="77777777" w:rsidTr="00D46452">
        <w:trPr>
          <w:trHeight w:val="377"/>
        </w:trPr>
        <w:tc>
          <w:tcPr>
            <w:tcW w:w="2183" w:type="dxa"/>
          </w:tcPr>
          <w:p w14:paraId="41FDA2AA" w14:textId="384146EE" w:rsidR="00336B97" w:rsidRDefault="00336B97" w:rsidP="00155732">
            <w:pPr>
              <w:ind w:firstLine="0"/>
            </w:pPr>
            <w:r>
              <w:t>Interaction</w:t>
            </w:r>
          </w:p>
        </w:tc>
        <w:tc>
          <w:tcPr>
            <w:tcW w:w="1692" w:type="dxa"/>
          </w:tcPr>
          <w:p w14:paraId="3A562B0D" w14:textId="4297E42A" w:rsidR="00336B97" w:rsidRDefault="00336B97" w:rsidP="00155732">
            <w:pPr>
              <w:ind w:firstLine="0"/>
            </w:pPr>
            <w:r>
              <w:t>Qualitative</w:t>
            </w:r>
          </w:p>
        </w:tc>
        <w:tc>
          <w:tcPr>
            <w:tcW w:w="1894" w:type="dxa"/>
          </w:tcPr>
          <w:p w14:paraId="16BE5CA7" w14:textId="530D2F40" w:rsidR="00336B97" w:rsidRDefault="00336B97" w:rsidP="00155732">
            <w:pPr>
              <w:ind w:firstLine="0"/>
            </w:pPr>
            <w:r>
              <w:t>An ID related to patient transactions</w:t>
            </w:r>
          </w:p>
        </w:tc>
        <w:tc>
          <w:tcPr>
            <w:tcW w:w="3869" w:type="dxa"/>
          </w:tcPr>
          <w:p w14:paraId="1FF53EB9" w14:textId="4ABF245F" w:rsidR="00336B97" w:rsidRDefault="00336B97" w:rsidP="00155732">
            <w:pPr>
              <w:ind w:firstLine="0"/>
            </w:pPr>
            <w:r w:rsidRPr="005D0390">
              <w:t>d2450b70-0337-4406-bdbb-bc1037f1734c</w:t>
            </w:r>
          </w:p>
        </w:tc>
      </w:tr>
      <w:tr w:rsidR="00336B97" w14:paraId="79910485" w14:textId="77777777" w:rsidTr="00D46452">
        <w:trPr>
          <w:trHeight w:val="355"/>
        </w:trPr>
        <w:tc>
          <w:tcPr>
            <w:tcW w:w="2183" w:type="dxa"/>
          </w:tcPr>
          <w:p w14:paraId="634B7D0F" w14:textId="20E866DF" w:rsidR="00336B97" w:rsidRDefault="00336B97" w:rsidP="00155732">
            <w:pPr>
              <w:ind w:firstLine="0"/>
            </w:pPr>
            <w:r>
              <w:t>UID</w:t>
            </w:r>
          </w:p>
        </w:tc>
        <w:tc>
          <w:tcPr>
            <w:tcW w:w="1692" w:type="dxa"/>
          </w:tcPr>
          <w:p w14:paraId="6209A4D4" w14:textId="5B02DC13" w:rsidR="00336B97" w:rsidRDefault="00336B97" w:rsidP="00155732">
            <w:pPr>
              <w:ind w:firstLine="0"/>
            </w:pPr>
            <w:r>
              <w:t>Qualitative</w:t>
            </w:r>
          </w:p>
        </w:tc>
        <w:tc>
          <w:tcPr>
            <w:tcW w:w="1894" w:type="dxa"/>
          </w:tcPr>
          <w:p w14:paraId="270546F0" w14:textId="361EAE61" w:rsidR="00336B97" w:rsidRDefault="00336B97" w:rsidP="00155732">
            <w:pPr>
              <w:ind w:firstLine="0"/>
            </w:pPr>
            <w:r>
              <w:t>Unique ID related to patient transactions and other procedures</w:t>
            </w:r>
          </w:p>
        </w:tc>
        <w:tc>
          <w:tcPr>
            <w:tcW w:w="3869" w:type="dxa"/>
          </w:tcPr>
          <w:p w14:paraId="107F2A93" w14:textId="4DFCE43E" w:rsidR="00336B97" w:rsidRDefault="00336B97" w:rsidP="00155732">
            <w:pPr>
              <w:ind w:firstLine="0"/>
            </w:pPr>
            <w:r w:rsidRPr="005D0390">
              <w:t>176354c5eef714957d486009feabf195</w:t>
            </w:r>
          </w:p>
        </w:tc>
      </w:tr>
      <w:tr w:rsidR="00336B97" w14:paraId="3CF7F5C3" w14:textId="77777777" w:rsidTr="00D46452">
        <w:trPr>
          <w:trHeight w:val="377"/>
        </w:trPr>
        <w:tc>
          <w:tcPr>
            <w:tcW w:w="2183" w:type="dxa"/>
          </w:tcPr>
          <w:p w14:paraId="4B674838" w14:textId="496EE1CA" w:rsidR="00336B97" w:rsidRDefault="00336B97" w:rsidP="00155732">
            <w:pPr>
              <w:ind w:firstLine="0"/>
            </w:pPr>
            <w:r>
              <w:t>City</w:t>
            </w:r>
          </w:p>
        </w:tc>
        <w:tc>
          <w:tcPr>
            <w:tcW w:w="1692" w:type="dxa"/>
          </w:tcPr>
          <w:p w14:paraId="544A6761" w14:textId="456DF265" w:rsidR="00336B97" w:rsidRDefault="00336B97" w:rsidP="00155732">
            <w:pPr>
              <w:ind w:firstLine="0"/>
            </w:pPr>
            <w:r>
              <w:t>Qualitative</w:t>
            </w:r>
          </w:p>
        </w:tc>
        <w:tc>
          <w:tcPr>
            <w:tcW w:w="1894" w:type="dxa"/>
          </w:tcPr>
          <w:p w14:paraId="456CE8AD" w14:textId="571E532F" w:rsidR="00336B97" w:rsidRDefault="00336B97" w:rsidP="00155732">
            <w:pPr>
              <w:ind w:firstLine="0"/>
            </w:pPr>
            <w:r>
              <w:t>Patient’s city of residence</w:t>
            </w:r>
          </w:p>
        </w:tc>
        <w:tc>
          <w:tcPr>
            <w:tcW w:w="3869" w:type="dxa"/>
          </w:tcPr>
          <w:p w14:paraId="7E271906" w14:textId="1C801FDF" w:rsidR="00336B97" w:rsidRDefault="00336B97" w:rsidP="00155732">
            <w:pPr>
              <w:ind w:firstLine="0"/>
            </w:pPr>
            <w:r w:rsidRPr="005D0390">
              <w:t>Marianna</w:t>
            </w:r>
          </w:p>
        </w:tc>
      </w:tr>
      <w:tr w:rsidR="00336B97" w14:paraId="7434EC9E" w14:textId="77777777" w:rsidTr="00D46452">
        <w:trPr>
          <w:trHeight w:val="377"/>
        </w:trPr>
        <w:tc>
          <w:tcPr>
            <w:tcW w:w="2183" w:type="dxa"/>
          </w:tcPr>
          <w:p w14:paraId="0F9C19FA" w14:textId="6E98AA02" w:rsidR="00336B97" w:rsidRDefault="00336B97" w:rsidP="00155732">
            <w:pPr>
              <w:ind w:firstLine="0"/>
            </w:pPr>
            <w:r>
              <w:t>State</w:t>
            </w:r>
          </w:p>
        </w:tc>
        <w:tc>
          <w:tcPr>
            <w:tcW w:w="1692" w:type="dxa"/>
          </w:tcPr>
          <w:p w14:paraId="729D4104" w14:textId="45EC7D67" w:rsidR="00336B97" w:rsidRDefault="00336B97" w:rsidP="00155732">
            <w:pPr>
              <w:ind w:firstLine="0"/>
            </w:pPr>
            <w:r>
              <w:t>Qualitative</w:t>
            </w:r>
          </w:p>
        </w:tc>
        <w:tc>
          <w:tcPr>
            <w:tcW w:w="1894" w:type="dxa"/>
          </w:tcPr>
          <w:p w14:paraId="15D4354F" w14:textId="69751C49" w:rsidR="00336B97" w:rsidRDefault="00336B97" w:rsidP="00155732">
            <w:pPr>
              <w:ind w:firstLine="0"/>
            </w:pPr>
            <w:r>
              <w:t>Patient’s state of residence</w:t>
            </w:r>
          </w:p>
        </w:tc>
        <w:tc>
          <w:tcPr>
            <w:tcW w:w="3869" w:type="dxa"/>
          </w:tcPr>
          <w:p w14:paraId="090DDF1C" w14:textId="22796C2A" w:rsidR="00336B97" w:rsidRDefault="00336B97" w:rsidP="00155732">
            <w:pPr>
              <w:ind w:firstLine="0"/>
            </w:pPr>
            <w:r w:rsidRPr="005D0390">
              <w:t>FL</w:t>
            </w:r>
          </w:p>
        </w:tc>
      </w:tr>
      <w:tr w:rsidR="00336B97" w14:paraId="147D68EE" w14:textId="77777777" w:rsidTr="00D46452">
        <w:trPr>
          <w:trHeight w:val="355"/>
        </w:trPr>
        <w:tc>
          <w:tcPr>
            <w:tcW w:w="2183" w:type="dxa"/>
          </w:tcPr>
          <w:p w14:paraId="2D665320" w14:textId="0E3F3FAD" w:rsidR="00336B97" w:rsidRDefault="00336B97" w:rsidP="00155732">
            <w:pPr>
              <w:ind w:firstLine="0"/>
            </w:pPr>
            <w:r>
              <w:t>County</w:t>
            </w:r>
          </w:p>
        </w:tc>
        <w:tc>
          <w:tcPr>
            <w:tcW w:w="1692" w:type="dxa"/>
          </w:tcPr>
          <w:p w14:paraId="498FB17D" w14:textId="18A7BAD3" w:rsidR="00336B97" w:rsidRDefault="00336B97" w:rsidP="00155732">
            <w:pPr>
              <w:ind w:firstLine="0"/>
            </w:pPr>
            <w:r>
              <w:t>Qualitative</w:t>
            </w:r>
          </w:p>
        </w:tc>
        <w:tc>
          <w:tcPr>
            <w:tcW w:w="1894" w:type="dxa"/>
          </w:tcPr>
          <w:p w14:paraId="2898F176" w14:textId="04BC5344" w:rsidR="00336B97" w:rsidRDefault="00336B97" w:rsidP="00155732">
            <w:pPr>
              <w:ind w:firstLine="0"/>
            </w:pPr>
            <w:r>
              <w:t>Patient’s county of residence</w:t>
            </w:r>
          </w:p>
        </w:tc>
        <w:tc>
          <w:tcPr>
            <w:tcW w:w="3869" w:type="dxa"/>
          </w:tcPr>
          <w:p w14:paraId="0E7408AC" w14:textId="084F1F24" w:rsidR="00336B97" w:rsidRDefault="00336B97" w:rsidP="00155732">
            <w:pPr>
              <w:ind w:firstLine="0"/>
            </w:pPr>
            <w:r w:rsidRPr="005D0390">
              <w:t>Jackson</w:t>
            </w:r>
          </w:p>
        </w:tc>
      </w:tr>
      <w:tr w:rsidR="00336B97" w14:paraId="761ECA00" w14:textId="77777777" w:rsidTr="00D46452">
        <w:trPr>
          <w:trHeight w:val="355"/>
        </w:trPr>
        <w:tc>
          <w:tcPr>
            <w:tcW w:w="2183" w:type="dxa"/>
          </w:tcPr>
          <w:p w14:paraId="1B5A8FA2" w14:textId="34384660" w:rsidR="00336B97" w:rsidRDefault="00336B97" w:rsidP="00155732">
            <w:pPr>
              <w:ind w:firstLine="0"/>
            </w:pPr>
            <w:r>
              <w:t>Zip</w:t>
            </w:r>
          </w:p>
        </w:tc>
        <w:tc>
          <w:tcPr>
            <w:tcW w:w="1692" w:type="dxa"/>
          </w:tcPr>
          <w:p w14:paraId="7C45036E" w14:textId="2E6EA7EF" w:rsidR="00336B97" w:rsidRDefault="00336B97" w:rsidP="00155732">
            <w:pPr>
              <w:ind w:firstLine="0"/>
            </w:pPr>
            <w:r>
              <w:t>Qua</w:t>
            </w:r>
            <w:r w:rsidR="00F92364">
              <w:t>litative</w:t>
            </w:r>
          </w:p>
        </w:tc>
        <w:tc>
          <w:tcPr>
            <w:tcW w:w="1894" w:type="dxa"/>
          </w:tcPr>
          <w:p w14:paraId="7EA17B08" w14:textId="423B78F4" w:rsidR="00336B97" w:rsidRDefault="00336B97" w:rsidP="00155732">
            <w:pPr>
              <w:ind w:firstLine="0"/>
            </w:pPr>
            <w:r>
              <w:t xml:space="preserve">Patient’s </w:t>
            </w:r>
            <w:proofErr w:type="spellStart"/>
            <w:r>
              <w:t>zipcode</w:t>
            </w:r>
            <w:proofErr w:type="spellEnd"/>
          </w:p>
        </w:tc>
        <w:tc>
          <w:tcPr>
            <w:tcW w:w="3869" w:type="dxa"/>
          </w:tcPr>
          <w:p w14:paraId="13F9EDA7" w14:textId="41F57BE8" w:rsidR="00336B97" w:rsidRDefault="00336B97" w:rsidP="00155732">
            <w:pPr>
              <w:ind w:firstLine="0"/>
            </w:pPr>
            <w:r w:rsidRPr="005D0390">
              <w:t>32446</w:t>
            </w:r>
          </w:p>
        </w:tc>
      </w:tr>
      <w:tr w:rsidR="00336B97" w14:paraId="425EB7BF" w14:textId="77777777" w:rsidTr="00D46452">
        <w:trPr>
          <w:trHeight w:val="355"/>
        </w:trPr>
        <w:tc>
          <w:tcPr>
            <w:tcW w:w="2183" w:type="dxa"/>
          </w:tcPr>
          <w:p w14:paraId="163853E5" w14:textId="58F69D91" w:rsidR="00336B97" w:rsidRDefault="00336B97" w:rsidP="00155732">
            <w:pPr>
              <w:ind w:firstLine="0"/>
            </w:pPr>
            <w:r>
              <w:t>Lat</w:t>
            </w:r>
          </w:p>
        </w:tc>
        <w:tc>
          <w:tcPr>
            <w:tcW w:w="1692" w:type="dxa"/>
          </w:tcPr>
          <w:p w14:paraId="09F72F44" w14:textId="2B6B7D77" w:rsidR="00336B97" w:rsidRDefault="00336B97" w:rsidP="00155732">
            <w:pPr>
              <w:ind w:firstLine="0"/>
            </w:pPr>
            <w:r>
              <w:t>Quantitative</w:t>
            </w:r>
          </w:p>
        </w:tc>
        <w:tc>
          <w:tcPr>
            <w:tcW w:w="1894" w:type="dxa"/>
          </w:tcPr>
          <w:p w14:paraId="6ADD0A95" w14:textId="355984B1" w:rsidR="00336B97" w:rsidRDefault="00336B97" w:rsidP="00155732">
            <w:pPr>
              <w:ind w:firstLine="0"/>
            </w:pPr>
            <w:r>
              <w:t>Latitude of patient’s billing address</w:t>
            </w:r>
          </w:p>
        </w:tc>
        <w:tc>
          <w:tcPr>
            <w:tcW w:w="3869" w:type="dxa"/>
          </w:tcPr>
          <w:p w14:paraId="3CEBEFE3" w14:textId="4420B47C" w:rsidR="00336B97" w:rsidRDefault="00336B97" w:rsidP="00155732">
            <w:pPr>
              <w:ind w:firstLine="0"/>
            </w:pPr>
            <w:r w:rsidRPr="005D0390">
              <w:t>30.84513</w:t>
            </w:r>
          </w:p>
        </w:tc>
      </w:tr>
      <w:tr w:rsidR="00336B97" w14:paraId="7C99DC2B" w14:textId="77777777" w:rsidTr="00D46452">
        <w:trPr>
          <w:trHeight w:val="355"/>
        </w:trPr>
        <w:tc>
          <w:tcPr>
            <w:tcW w:w="2183" w:type="dxa"/>
          </w:tcPr>
          <w:p w14:paraId="46BC03E3" w14:textId="1098A7F5" w:rsidR="00336B97" w:rsidRDefault="00336B97" w:rsidP="00155732">
            <w:pPr>
              <w:ind w:firstLine="0"/>
            </w:pPr>
            <w:proofErr w:type="spellStart"/>
            <w:r>
              <w:lastRenderedPageBreak/>
              <w:t>Lng</w:t>
            </w:r>
            <w:proofErr w:type="spellEnd"/>
          </w:p>
        </w:tc>
        <w:tc>
          <w:tcPr>
            <w:tcW w:w="1692" w:type="dxa"/>
          </w:tcPr>
          <w:p w14:paraId="35EDEBB7" w14:textId="256247F4" w:rsidR="00336B97" w:rsidRDefault="00336B97" w:rsidP="00155732">
            <w:pPr>
              <w:ind w:firstLine="0"/>
            </w:pPr>
            <w:r>
              <w:t>Quantitative</w:t>
            </w:r>
          </w:p>
        </w:tc>
        <w:tc>
          <w:tcPr>
            <w:tcW w:w="1894" w:type="dxa"/>
          </w:tcPr>
          <w:p w14:paraId="03789391" w14:textId="3052C4AA" w:rsidR="00336B97" w:rsidRDefault="00336B97" w:rsidP="00155732">
            <w:pPr>
              <w:ind w:firstLine="0"/>
            </w:pPr>
            <w:r>
              <w:t>Longitude of patient’s billing address</w:t>
            </w:r>
          </w:p>
        </w:tc>
        <w:tc>
          <w:tcPr>
            <w:tcW w:w="3869" w:type="dxa"/>
          </w:tcPr>
          <w:p w14:paraId="43C1CB1C" w14:textId="6C20D7A5" w:rsidR="00336B97" w:rsidRDefault="00336B97" w:rsidP="00155732">
            <w:pPr>
              <w:ind w:firstLine="0"/>
            </w:pPr>
            <w:r>
              <w:t>-</w:t>
            </w:r>
            <w:r w:rsidRPr="005D0390">
              <w:t>85.22907</w:t>
            </w:r>
          </w:p>
        </w:tc>
      </w:tr>
      <w:tr w:rsidR="00336B97" w14:paraId="2EA34490" w14:textId="77777777" w:rsidTr="00D46452">
        <w:trPr>
          <w:trHeight w:val="355"/>
        </w:trPr>
        <w:tc>
          <w:tcPr>
            <w:tcW w:w="2183" w:type="dxa"/>
          </w:tcPr>
          <w:p w14:paraId="35A04626" w14:textId="1D26525E" w:rsidR="00336B97" w:rsidRDefault="00336B97" w:rsidP="00155732">
            <w:pPr>
              <w:ind w:firstLine="0"/>
            </w:pPr>
            <w:r>
              <w:t>Population</w:t>
            </w:r>
          </w:p>
        </w:tc>
        <w:tc>
          <w:tcPr>
            <w:tcW w:w="1692" w:type="dxa"/>
          </w:tcPr>
          <w:p w14:paraId="60AFE244" w14:textId="48EBD795" w:rsidR="00336B97" w:rsidRDefault="00336B97" w:rsidP="00155732">
            <w:pPr>
              <w:ind w:firstLine="0"/>
            </w:pPr>
            <w:r>
              <w:t>Quantitative</w:t>
            </w:r>
          </w:p>
        </w:tc>
        <w:tc>
          <w:tcPr>
            <w:tcW w:w="1894" w:type="dxa"/>
          </w:tcPr>
          <w:p w14:paraId="568828F6" w14:textId="77578638" w:rsidR="00336B97" w:rsidRDefault="00336B97" w:rsidP="00155732">
            <w:pPr>
              <w:ind w:firstLine="0"/>
            </w:pPr>
            <w:r>
              <w:t>Population within 1 mile radius of patient</w:t>
            </w:r>
          </w:p>
        </w:tc>
        <w:tc>
          <w:tcPr>
            <w:tcW w:w="3869" w:type="dxa"/>
          </w:tcPr>
          <w:p w14:paraId="4098528A" w14:textId="6A907497" w:rsidR="00336B97" w:rsidRDefault="00336B97" w:rsidP="00155732">
            <w:pPr>
              <w:ind w:firstLine="0"/>
            </w:pPr>
            <w:r w:rsidRPr="005D0390">
              <w:t>11303</w:t>
            </w:r>
          </w:p>
        </w:tc>
      </w:tr>
      <w:tr w:rsidR="00336B97" w14:paraId="4B81CC24" w14:textId="77777777" w:rsidTr="00D46452">
        <w:trPr>
          <w:trHeight w:val="355"/>
        </w:trPr>
        <w:tc>
          <w:tcPr>
            <w:tcW w:w="2183" w:type="dxa"/>
          </w:tcPr>
          <w:p w14:paraId="488A0647" w14:textId="1A638B40" w:rsidR="00336B97" w:rsidRDefault="00336B97" w:rsidP="00155732">
            <w:pPr>
              <w:ind w:firstLine="0"/>
            </w:pPr>
            <w:r>
              <w:t>Area</w:t>
            </w:r>
          </w:p>
        </w:tc>
        <w:tc>
          <w:tcPr>
            <w:tcW w:w="1692" w:type="dxa"/>
          </w:tcPr>
          <w:p w14:paraId="721FB3F2" w14:textId="2CDF2C6A" w:rsidR="00336B97" w:rsidRDefault="00336B97" w:rsidP="00155732">
            <w:pPr>
              <w:ind w:firstLine="0"/>
            </w:pPr>
            <w:r>
              <w:t>Qualitative</w:t>
            </w:r>
          </w:p>
        </w:tc>
        <w:tc>
          <w:tcPr>
            <w:tcW w:w="1894" w:type="dxa"/>
          </w:tcPr>
          <w:p w14:paraId="4547492B" w14:textId="0A254BA6" w:rsidR="00336B97" w:rsidRDefault="00336B97" w:rsidP="00155732">
            <w:pPr>
              <w:ind w:firstLine="0"/>
            </w:pPr>
            <w:r>
              <w:t>Area type: rural, urban, suburban</w:t>
            </w:r>
          </w:p>
        </w:tc>
        <w:tc>
          <w:tcPr>
            <w:tcW w:w="3869" w:type="dxa"/>
          </w:tcPr>
          <w:p w14:paraId="5ACED302" w14:textId="7E502B16" w:rsidR="00336B97" w:rsidRDefault="00336B97" w:rsidP="00155732">
            <w:pPr>
              <w:ind w:firstLine="0"/>
            </w:pPr>
            <w:r w:rsidRPr="005D0390">
              <w:t>Urban</w:t>
            </w:r>
          </w:p>
        </w:tc>
      </w:tr>
      <w:tr w:rsidR="00336B97" w14:paraId="4177A8E4" w14:textId="77777777" w:rsidTr="00D46452">
        <w:trPr>
          <w:trHeight w:val="355"/>
        </w:trPr>
        <w:tc>
          <w:tcPr>
            <w:tcW w:w="2183" w:type="dxa"/>
          </w:tcPr>
          <w:p w14:paraId="4D8167CE" w14:textId="4C5D75E5" w:rsidR="00336B97" w:rsidRDefault="00336B97" w:rsidP="00155732">
            <w:pPr>
              <w:ind w:firstLine="0"/>
            </w:pPr>
            <w:proofErr w:type="spellStart"/>
            <w:r>
              <w:t>Timezone</w:t>
            </w:r>
            <w:proofErr w:type="spellEnd"/>
          </w:p>
        </w:tc>
        <w:tc>
          <w:tcPr>
            <w:tcW w:w="1692" w:type="dxa"/>
          </w:tcPr>
          <w:p w14:paraId="787824CC" w14:textId="3B296285" w:rsidR="00336B97" w:rsidRDefault="00336B97" w:rsidP="00155732">
            <w:pPr>
              <w:ind w:firstLine="0"/>
            </w:pPr>
            <w:r>
              <w:t>Qualitative</w:t>
            </w:r>
          </w:p>
        </w:tc>
        <w:tc>
          <w:tcPr>
            <w:tcW w:w="1894" w:type="dxa"/>
          </w:tcPr>
          <w:p w14:paraId="34289395" w14:textId="703624B6" w:rsidR="00336B97" w:rsidRDefault="00336B97" w:rsidP="00155732">
            <w:pPr>
              <w:ind w:firstLine="0"/>
            </w:pPr>
            <w:r>
              <w:t>Time zone of patient residence</w:t>
            </w:r>
          </w:p>
        </w:tc>
        <w:tc>
          <w:tcPr>
            <w:tcW w:w="3869" w:type="dxa"/>
          </w:tcPr>
          <w:p w14:paraId="13B27D25" w14:textId="62432CD0" w:rsidR="00336B97" w:rsidRDefault="00336B97" w:rsidP="00155732">
            <w:pPr>
              <w:ind w:firstLine="0"/>
            </w:pPr>
            <w:r w:rsidRPr="005D0390">
              <w:t>America/Chicago</w:t>
            </w:r>
          </w:p>
        </w:tc>
      </w:tr>
      <w:tr w:rsidR="00336B97" w14:paraId="525E6359" w14:textId="77777777" w:rsidTr="00D46452">
        <w:trPr>
          <w:trHeight w:val="355"/>
        </w:trPr>
        <w:tc>
          <w:tcPr>
            <w:tcW w:w="2183" w:type="dxa"/>
          </w:tcPr>
          <w:p w14:paraId="2697125D" w14:textId="17A9A038" w:rsidR="00336B97" w:rsidRDefault="00336B97" w:rsidP="00155732">
            <w:pPr>
              <w:ind w:firstLine="0"/>
            </w:pPr>
            <w:r>
              <w:t>Job</w:t>
            </w:r>
          </w:p>
        </w:tc>
        <w:tc>
          <w:tcPr>
            <w:tcW w:w="1692" w:type="dxa"/>
          </w:tcPr>
          <w:p w14:paraId="0CA843F8" w14:textId="438E1973" w:rsidR="00336B97" w:rsidRDefault="00336B97" w:rsidP="00155732">
            <w:pPr>
              <w:ind w:firstLine="0"/>
            </w:pPr>
            <w:r>
              <w:t>Qualitative</w:t>
            </w:r>
          </w:p>
        </w:tc>
        <w:tc>
          <w:tcPr>
            <w:tcW w:w="1894" w:type="dxa"/>
          </w:tcPr>
          <w:p w14:paraId="2E442DD4" w14:textId="08AC44C0" w:rsidR="00336B97" w:rsidRDefault="00336B97" w:rsidP="00155732">
            <w:pPr>
              <w:ind w:firstLine="0"/>
            </w:pPr>
            <w:r>
              <w:t>Job of patient or insurance holder</w:t>
            </w:r>
          </w:p>
        </w:tc>
        <w:tc>
          <w:tcPr>
            <w:tcW w:w="3869" w:type="dxa"/>
          </w:tcPr>
          <w:p w14:paraId="089EE25B" w14:textId="5D3B1D17" w:rsidR="00336B97" w:rsidRDefault="00336B97" w:rsidP="00155732">
            <w:pPr>
              <w:ind w:firstLine="0"/>
            </w:pPr>
            <w:r w:rsidRPr="005D0390">
              <w:t>Community development worker</w:t>
            </w:r>
          </w:p>
        </w:tc>
      </w:tr>
      <w:tr w:rsidR="00336B97" w14:paraId="793EC04D" w14:textId="77777777" w:rsidTr="00D46452">
        <w:trPr>
          <w:trHeight w:val="355"/>
        </w:trPr>
        <w:tc>
          <w:tcPr>
            <w:tcW w:w="2183" w:type="dxa"/>
          </w:tcPr>
          <w:p w14:paraId="0A162035" w14:textId="5925ADCA" w:rsidR="00336B97" w:rsidRDefault="00336B97" w:rsidP="00155732">
            <w:pPr>
              <w:ind w:firstLine="0"/>
            </w:pPr>
            <w:r>
              <w:t>Children</w:t>
            </w:r>
          </w:p>
        </w:tc>
        <w:tc>
          <w:tcPr>
            <w:tcW w:w="1692" w:type="dxa"/>
          </w:tcPr>
          <w:p w14:paraId="0DDE40B0" w14:textId="41F25C87" w:rsidR="00336B97" w:rsidRDefault="00336B97" w:rsidP="00155732">
            <w:pPr>
              <w:ind w:firstLine="0"/>
            </w:pPr>
            <w:r>
              <w:t>Quantitative</w:t>
            </w:r>
          </w:p>
        </w:tc>
        <w:tc>
          <w:tcPr>
            <w:tcW w:w="1894" w:type="dxa"/>
          </w:tcPr>
          <w:p w14:paraId="22645297" w14:textId="36F9DFF1" w:rsidR="00336B97" w:rsidRDefault="00336B97" w:rsidP="00155732">
            <w:pPr>
              <w:ind w:firstLine="0"/>
            </w:pPr>
            <w:r>
              <w:t>Number of children in patient’s household</w:t>
            </w:r>
          </w:p>
        </w:tc>
        <w:tc>
          <w:tcPr>
            <w:tcW w:w="3869" w:type="dxa"/>
          </w:tcPr>
          <w:p w14:paraId="7DC13C99" w14:textId="420726AB" w:rsidR="00336B97" w:rsidRDefault="00336B97" w:rsidP="00155732">
            <w:pPr>
              <w:ind w:firstLine="0"/>
            </w:pPr>
            <w:r w:rsidRPr="005D0390">
              <w:t>3</w:t>
            </w:r>
          </w:p>
        </w:tc>
      </w:tr>
      <w:tr w:rsidR="00336B97" w14:paraId="2C949E76" w14:textId="77777777" w:rsidTr="00D46452">
        <w:trPr>
          <w:trHeight w:val="355"/>
        </w:trPr>
        <w:tc>
          <w:tcPr>
            <w:tcW w:w="2183" w:type="dxa"/>
          </w:tcPr>
          <w:p w14:paraId="08CF070B" w14:textId="276A92EE" w:rsidR="00336B97" w:rsidRDefault="00336B97" w:rsidP="00155732">
            <w:pPr>
              <w:ind w:firstLine="0"/>
            </w:pPr>
            <w:r>
              <w:t>Age</w:t>
            </w:r>
          </w:p>
        </w:tc>
        <w:tc>
          <w:tcPr>
            <w:tcW w:w="1692" w:type="dxa"/>
          </w:tcPr>
          <w:p w14:paraId="094DF1F6" w14:textId="387D0E8F" w:rsidR="00336B97" w:rsidRDefault="00336B97" w:rsidP="00155732">
            <w:pPr>
              <w:ind w:firstLine="0"/>
            </w:pPr>
            <w:r>
              <w:t>Quantitative</w:t>
            </w:r>
          </w:p>
        </w:tc>
        <w:tc>
          <w:tcPr>
            <w:tcW w:w="1894" w:type="dxa"/>
          </w:tcPr>
          <w:p w14:paraId="0E48305B" w14:textId="2A4A9B9A" w:rsidR="00336B97" w:rsidRDefault="00336B97" w:rsidP="00155732">
            <w:pPr>
              <w:ind w:firstLine="0"/>
            </w:pPr>
            <w:r>
              <w:t>Age of patient</w:t>
            </w:r>
          </w:p>
        </w:tc>
        <w:tc>
          <w:tcPr>
            <w:tcW w:w="3869" w:type="dxa"/>
          </w:tcPr>
          <w:p w14:paraId="0273B934" w14:textId="39A8255B" w:rsidR="00336B97" w:rsidRDefault="00336B97" w:rsidP="00155732">
            <w:pPr>
              <w:ind w:firstLine="0"/>
            </w:pPr>
            <w:r w:rsidRPr="005D0390">
              <w:t>51</w:t>
            </w:r>
          </w:p>
        </w:tc>
      </w:tr>
      <w:tr w:rsidR="00336B97" w14:paraId="2BB44E62" w14:textId="77777777" w:rsidTr="00D46452">
        <w:trPr>
          <w:trHeight w:val="355"/>
        </w:trPr>
        <w:tc>
          <w:tcPr>
            <w:tcW w:w="2183" w:type="dxa"/>
          </w:tcPr>
          <w:p w14:paraId="5C8FF2E7" w14:textId="669D75F0" w:rsidR="00336B97" w:rsidRDefault="00336B97" w:rsidP="00155732">
            <w:pPr>
              <w:ind w:firstLine="0"/>
            </w:pPr>
            <w:r>
              <w:t>Education</w:t>
            </w:r>
          </w:p>
        </w:tc>
        <w:tc>
          <w:tcPr>
            <w:tcW w:w="1692" w:type="dxa"/>
          </w:tcPr>
          <w:p w14:paraId="19667730" w14:textId="5B526B5B" w:rsidR="00336B97" w:rsidRDefault="00336B97" w:rsidP="00155732">
            <w:pPr>
              <w:ind w:firstLine="0"/>
            </w:pPr>
            <w:r>
              <w:t>Qualitative</w:t>
            </w:r>
          </w:p>
        </w:tc>
        <w:tc>
          <w:tcPr>
            <w:tcW w:w="1894" w:type="dxa"/>
          </w:tcPr>
          <w:p w14:paraId="0AF73C2A" w14:textId="47CDEB7B" w:rsidR="00336B97" w:rsidRDefault="00336B97" w:rsidP="00155732">
            <w:pPr>
              <w:ind w:firstLine="0"/>
            </w:pPr>
            <w:r>
              <w:t>Highest degree earned by patient</w:t>
            </w:r>
          </w:p>
        </w:tc>
        <w:tc>
          <w:tcPr>
            <w:tcW w:w="3869" w:type="dxa"/>
          </w:tcPr>
          <w:p w14:paraId="49CBD4EC" w14:textId="55521D40" w:rsidR="00336B97" w:rsidRDefault="00336B97" w:rsidP="00155732">
            <w:pPr>
              <w:ind w:firstLine="0"/>
            </w:pPr>
            <w:r w:rsidRPr="005D0390">
              <w:t>Some College, 1 or More Years, No Degree</w:t>
            </w:r>
          </w:p>
        </w:tc>
      </w:tr>
      <w:tr w:rsidR="00336B97" w14:paraId="7C24A99C" w14:textId="77777777" w:rsidTr="00D46452">
        <w:trPr>
          <w:trHeight w:val="355"/>
        </w:trPr>
        <w:tc>
          <w:tcPr>
            <w:tcW w:w="2183" w:type="dxa"/>
          </w:tcPr>
          <w:p w14:paraId="3F2FC79D" w14:textId="06215E91" w:rsidR="00336B97" w:rsidRDefault="00336B97" w:rsidP="00155732">
            <w:pPr>
              <w:ind w:firstLine="0"/>
            </w:pPr>
            <w:r>
              <w:t>Employment</w:t>
            </w:r>
          </w:p>
        </w:tc>
        <w:tc>
          <w:tcPr>
            <w:tcW w:w="1692" w:type="dxa"/>
          </w:tcPr>
          <w:p w14:paraId="2709ACDA" w14:textId="27F468AB" w:rsidR="00336B97" w:rsidRDefault="00336B97" w:rsidP="00155732">
            <w:pPr>
              <w:ind w:firstLine="0"/>
            </w:pPr>
            <w:r>
              <w:t>Qualitative</w:t>
            </w:r>
          </w:p>
        </w:tc>
        <w:tc>
          <w:tcPr>
            <w:tcW w:w="1894" w:type="dxa"/>
          </w:tcPr>
          <w:p w14:paraId="3938E05E" w14:textId="1409207A" w:rsidR="00336B97" w:rsidRDefault="00336B97" w:rsidP="00155732">
            <w:pPr>
              <w:ind w:firstLine="0"/>
            </w:pPr>
            <w:r>
              <w:t>Employment status of patient</w:t>
            </w:r>
          </w:p>
        </w:tc>
        <w:tc>
          <w:tcPr>
            <w:tcW w:w="3869" w:type="dxa"/>
          </w:tcPr>
          <w:p w14:paraId="56044054" w14:textId="663F355E" w:rsidR="00336B97" w:rsidRDefault="00336B97" w:rsidP="00155732">
            <w:pPr>
              <w:ind w:firstLine="0"/>
            </w:pPr>
            <w:r w:rsidRPr="005D0390">
              <w:t>Full Time</w:t>
            </w:r>
          </w:p>
        </w:tc>
      </w:tr>
      <w:tr w:rsidR="00336B97" w14:paraId="41BC87AC" w14:textId="77777777" w:rsidTr="00D46452">
        <w:trPr>
          <w:trHeight w:val="355"/>
        </w:trPr>
        <w:tc>
          <w:tcPr>
            <w:tcW w:w="2183" w:type="dxa"/>
          </w:tcPr>
          <w:p w14:paraId="258BB05F" w14:textId="71006287" w:rsidR="00336B97" w:rsidRDefault="00336B97" w:rsidP="00155732">
            <w:pPr>
              <w:ind w:firstLine="0"/>
            </w:pPr>
            <w:r>
              <w:t>Income</w:t>
            </w:r>
          </w:p>
        </w:tc>
        <w:tc>
          <w:tcPr>
            <w:tcW w:w="1692" w:type="dxa"/>
          </w:tcPr>
          <w:p w14:paraId="7AF9F929" w14:textId="0183C6D0" w:rsidR="00336B97" w:rsidRDefault="00336B97" w:rsidP="00155732">
            <w:pPr>
              <w:ind w:firstLine="0"/>
            </w:pPr>
            <w:r>
              <w:t>Quantitative</w:t>
            </w:r>
          </w:p>
        </w:tc>
        <w:tc>
          <w:tcPr>
            <w:tcW w:w="1894" w:type="dxa"/>
          </w:tcPr>
          <w:p w14:paraId="62D89320" w14:textId="32F8D092" w:rsidR="00336B97" w:rsidRDefault="00336B97" w:rsidP="00155732">
            <w:pPr>
              <w:ind w:firstLine="0"/>
            </w:pPr>
            <w:r>
              <w:t>Annual income of patient</w:t>
            </w:r>
          </w:p>
        </w:tc>
        <w:tc>
          <w:tcPr>
            <w:tcW w:w="3869" w:type="dxa"/>
          </w:tcPr>
          <w:p w14:paraId="29912EC8" w14:textId="04CF315D" w:rsidR="00336B97" w:rsidRDefault="00336B97" w:rsidP="00155732">
            <w:pPr>
              <w:ind w:firstLine="0"/>
            </w:pPr>
            <w:r w:rsidRPr="005D0390">
              <w:t>46805.99</w:t>
            </w:r>
          </w:p>
        </w:tc>
      </w:tr>
      <w:tr w:rsidR="00336B97" w14:paraId="1610B69C" w14:textId="77777777" w:rsidTr="00D46452">
        <w:trPr>
          <w:trHeight w:val="355"/>
        </w:trPr>
        <w:tc>
          <w:tcPr>
            <w:tcW w:w="2183" w:type="dxa"/>
          </w:tcPr>
          <w:p w14:paraId="78ADA33A" w14:textId="346910AB" w:rsidR="00336B97" w:rsidRDefault="00336B97" w:rsidP="00155732">
            <w:pPr>
              <w:ind w:firstLine="0"/>
            </w:pPr>
            <w:r>
              <w:t>Marital</w:t>
            </w:r>
          </w:p>
        </w:tc>
        <w:tc>
          <w:tcPr>
            <w:tcW w:w="1692" w:type="dxa"/>
          </w:tcPr>
          <w:p w14:paraId="385BEECB" w14:textId="549A7D9C" w:rsidR="00336B97" w:rsidRDefault="00336B97" w:rsidP="00155732">
            <w:pPr>
              <w:ind w:firstLine="0"/>
            </w:pPr>
            <w:r>
              <w:t>Qualitative</w:t>
            </w:r>
          </w:p>
        </w:tc>
        <w:tc>
          <w:tcPr>
            <w:tcW w:w="1894" w:type="dxa"/>
          </w:tcPr>
          <w:p w14:paraId="39E4ABDA" w14:textId="161EAE67" w:rsidR="00336B97" w:rsidRDefault="00336B97" w:rsidP="00155732">
            <w:pPr>
              <w:ind w:firstLine="0"/>
            </w:pPr>
            <w:r>
              <w:t>Marital status of patient or insurance holder</w:t>
            </w:r>
          </w:p>
        </w:tc>
        <w:tc>
          <w:tcPr>
            <w:tcW w:w="3869" w:type="dxa"/>
          </w:tcPr>
          <w:p w14:paraId="14A19653" w14:textId="7A72BEAB" w:rsidR="00336B97" w:rsidRDefault="00336B97" w:rsidP="00155732">
            <w:pPr>
              <w:ind w:firstLine="0"/>
            </w:pPr>
            <w:r w:rsidRPr="0022125C">
              <w:t>Married</w:t>
            </w:r>
          </w:p>
        </w:tc>
      </w:tr>
      <w:tr w:rsidR="00336B97" w14:paraId="6DBB00DB" w14:textId="77777777" w:rsidTr="00D46452">
        <w:trPr>
          <w:trHeight w:val="355"/>
        </w:trPr>
        <w:tc>
          <w:tcPr>
            <w:tcW w:w="2183" w:type="dxa"/>
          </w:tcPr>
          <w:p w14:paraId="1A3A4AF4" w14:textId="4DC62C5A" w:rsidR="00336B97" w:rsidRDefault="00336B97" w:rsidP="00155732">
            <w:pPr>
              <w:ind w:firstLine="0"/>
            </w:pPr>
            <w:r>
              <w:t>Gender</w:t>
            </w:r>
          </w:p>
        </w:tc>
        <w:tc>
          <w:tcPr>
            <w:tcW w:w="1692" w:type="dxa"/>
          </w:tcPr>
          <w:p w14:paraId="495A22AB" w14:textId="0E68D082" w:rsidR="00336B97" w:rsidRDefault="00336B97" w:rsidP="00155732">
            <w:pPr>
              <w:ind w:firstLine="0"/>
            </w:pPr>
            <w:r>
              <w:t>Qualitative</w:t>
            </w:r>
          </w:p>
        </w:tc>
        <w:tc>
          <w:tcPr>
            <w:tcW w:w="1894" w:type="dxa"/>
          </w:tcPr>
          <w:p w14:paraId="21F0E485" w14:textId="1D993BCD" w:rsidR="00336B97" w:rsidRDefault="00336B97" w:rsidP="00155732">
            <w:pPr>
              <w:ind w:firstLine="0"/>
            </w:pPr>
            <w:r>
              <w:t>Customer self-identification of male, female, or nonbinary</w:t>
            </w:r>
          </w:p>
        </w:tc>
        <w:tc>
          <w:tcPr>
            <w:tcW w:w="3869" w:type="dxa"/>
          </w:tcPr>
          <w:p w14:paraId="317B9976" w14:textId="4E2A9449" w:rsidR="00336B97" w:rsidRDefault="00336B97" w:rsidP="00155732">
            <w:pPr>
              <w:ind w:firstLine="0"/>
            </w:pPr>
            <w:r>
              <w:t>Female</w:t>
            </w:r>
          </w:p>
        </w:tc>
      </w:tr>
      <w:tr w:rsidR="00336B97" w14:paraId="24EF12CC" w14:textId="77777777" w:rsidTr="00D46452">
        <w:trPr>
          <w:trHeight w:val="355"/>
        </w:trPr>
        <w:tc>
          <w:tcPr>
            <w:tcW w:w="2183" w:type="dxa"/>
          </w:tcPr>
          <w:p w14:paraId="3A1CCC38" w14:textId="36E00069" w:rsidR="00336B97" w:rsidRDefault="00336B97" w:rsidP="00155732">
            <w:pPr>
              <w:ind w:firstLine="0"/>
            </w:pPr>
            <w:proofErr w:type="spellStart"/>
            <w:r>
              <w:t>ReAdmis</w:t>
            </w:r>
            <w:proofErr w:type="spellEnd"/>
          </w:p>
        </w:tc>
        <w:tc>
          <w:tcPr>
            <w:tcW w:w="1692" w:type="dxa"/>
          </w:tcPr>
          <w:p w14:paraId="7DD34127" w14:textId="29534D8E" w:rsidR="00336B97" w:rsidRDefault="00336B97" w:rsidP="00155732">
            <w:pPr>
              <w:ind w:firstLine="0"/>
            </w:pPr>
            <w:r>
              <w:t>Qualitative</w:t>
            </w:r>
          </w:p>
        </w:tc>
        <w:tc>
          <w:tcPr>
            <w:tcW w:w="1894" w:type="dxa"/>
          </w:tcPr>
          <w:p w14:paraId="2C7779F1" w14:textId="6B76071B" w:rsidR="00336B97" w:rsidRDefault="00336B97" w:rsidP="00155732">
            <w:pPr>
              <w:ind w:firstLine="0"/>
            </w:pPr>
            <w:r>
              <w:t>Whether the patient was readmitted within one month of release</w:t>
            </w:r>
          </w:p>
        </w:tc>
        <w:tc>
          <w:tcPr>
            <w:tcW w:w="3869" w:type="dxa"/>
          </w:tcPr>
          <w:p w14:paraId="7E8DE74B" w14:textId="30E641FB" w:rsidR="00336B97" w:rsidRDefault="00336B97" w:rsidP="00155732">
            <w:pPr>
              <w:ind w:firstLine="0"/>
            </w:pPr>
            <w:r w:rsidRPr="0022125C">
              <w:t>No</w:t>
            </w:r>
          </w:p>
        </w:tc>
      </w:tr>
      <w:tr w:rsidR="00336B97" w14:paraId="29A3CBCF" w14:textId="77777777" w:rsidTr="00D46452">
        <w:trPr>
          <w:trHeight w:val="355"/>
        </w:trPr>
        <w:tc>
          <w:tcPr>
            <w:tcW w:w="2183" w:type="dxa"/>
          </w:tcPr>
          <w:p w14:paraId="02B0DAD4" w14:textId="591E3B05" w:rsidR="00336B97" w:rsidRDefault="00336B97" w:rsidP="00155732">
            <w:pPr>
              <w:ind w:firstLine="0"/>
            </w:pPr>
            <w:proofErr w:type="spellStart"/>
            <w:r>
              <w:t>VitD_levels</w:t>
            </w:r>
            <w:proofErr w:type="spellEnd"/>
          </w:p>
        </w:tc>
        <w:tc>
          <w:tcPr>
            <w:tcW w:w="1692" w:type="dxa"/>
          </w:tcPr>
          <w:p w14:paraId="55C7ABC4" w14:textId="4262CEDA" w:rsidR="00336B97" w:rsidRDefault="00336B97" w:rsidP="00155732">
            <w:pPr>
              <w:ind w:firstLine="0"/>
            </w:pPr>
            <w:r>
              <w:t>Quantitative</w:t>
            </w:r>
          </w:p>
        </w:tc>
        <w:tc>
          <w:tcPr>
            <w:tcW w:w="1894" w:type="dxa"/>
          </w:tcPr>
          <w:p w14:paraId="6815533F" w14:textId="7E9AC9F9" w:rsidR="00336B97" w:rsidRDefault="00336B97" w:rsidP="00155732">
            <w:pPr>
              <w:ind w:firstLine="0"/>
            </w:pPr>
            <w:r>
              <w:t>Patient’s vitamin D levels as measured in ng/mL</w:t>
            </w:r>
          </w:p>
        </w:tc>
        <w:tc>
          <w:tcPr>
            <w:tcW w:w="3869" w:type="dxa"/>
          </w:tcPr>
          <w:p w14:paraId="15278EF3" w14:textId="1B0031B6" w:rsidR="00336B97" w:rsidRDefault="00336B97" w:rsidP="00155732">
            <w:pPr>
              <w:ind w:firstLine="0"/>
            </w:pPr>
            <w:r w:rsidRPr="0022125C">
              <w:t>18.99463952</w:t>
            </w:r>
          </w:p>
        </w:tc>
      </w:tr>
      <w:tr w:rsidR="00336B97" w14:paraId="1852FFA7" w14:textId="77777777" w:rsidTr="00D46452">
        <w:trPr>
          <w:trHeight w:val="355"/>
        </w:trPr>
        <w:tc>
          <w:tcPr>
            <w:tcW w:w="2183" w:type="dxa"/>
          </w:tcPr>
          <w:p w14:paraId="0BCE7B46" w14:textId="4F14D9D4" w:rsidR="00336B97" w:rsidRDefault="00336B97" w:rsidP="00155732">
            <w:pPr>
              <w:ind w:firstLine="0"/>
            </w:pPr>
            <w:proofErr w:type="spellStart"/>
            <w:r>
              <w:t>Doc_visits</w:t>
            </w:r>
            <w:proofErr w:type="spellEnd"/>
          </w:p>
        </w:tc>
        <w:tc>
          <w:tcPr>
            <w:tcW w:w="1692" w:type="dxa"/>
          </w:tcPr>
          <w:p w14:paraId="0B5BF351" w14:textId="7D3960EA" w:rsidR="00336B97" w:rsidRDefault="00336B97" w:rsidP="00155732">
            <w:pPr>
              <w:ind w:firstLine="0"/>
            </w:pPr>
            <w:r>
              <w:t>Quantitative</w:t>
            </w:r>
          </w:p>
        </w:tc>
        <w:tc>
          <w:tcPr>
            <w:tcW w:w="1894" w:type="dxa"/>
          </w:tcPr>
          <w:p w14:paraId="61921775" w14:textId="6D73258D" w:rsidR="00336B97" w:rsidRDefault="00336B97" w:rsidP="00155732">
            <w:pPr>
              <w:ind w:firstLine="0"/>
            </w:pPr>
            <w:r>
              <w:t>Number of times patient was visited in hospital by doctor</w:t>
            </w:r>
          </w:p>
        </w:tc>
        <w:tc>
          <w:tcPr>
            <w:tcW w:w="3869" w:type="dxa"/>
          </w:tcPr>
          <w:p w14:paraId="3C9AC3B6" w14:textId="0F9045E9" w:rsidR="00336B97" w:rsidRDefault="00336B97" w:rsidP="00155732">
            <w:pPr>
              <w:ind w:firstLine="0"/>
            </w:pPr>
            <w:r w:rsidRPr="0022125C">
              <w:t>4</w:t>
            </w:r>
          </w:p>
        </w:tc>
      </w:tr>
      <w:tr w:rsidR="00336B97" w14:paraId="2D62D2F8" w14:textId="77777777" w:rsidTr="00D46452">
        <w:trPr>
          <w:trHeight w:val="355"/>
        </w:trPr>
        <w:tc>
          <w:tcPr>
            <w:tcW w:w="2183" w:type="dxa"/>
          </w:tcPr>
          <w:p w14:paraId="432657AD" w14:textId="415F9D13" w:rsidR="00336B97" w:rsidRDefault="00336B97" w:rsidP="00155732">
            <w:pPr>
              <w:ind w:firstLine="0"/>
            </w:pPr>
            <w:proofErr w:type="spellStart"/>
            <w:r>
              <w:t>Full_meals_eat</w:t>
            </w:r>
            <w:proofErr w:type="spellEnd"/>
          </w:p>
        </w:tc>
        <w:tc>
          <w:tcPr>
            <w:tcW w:w="1692" w:type="dxa"/>
          </w:tcPr>
          <w:p w14:paraId="30FE4F8E" w14:textId="519D8132" w:rsidR="00336B97" w:rsidRDefault="00336B97" w:rsidP="00155732">
            <w:pPr>
              <w:ind w:firstLine="0"/>
            </w:pPr>
            <w:r>
              <w:t>Quantitative</w:t>
            </w:r>
          </w:p>
        </w:tc>
        <w:tc>
          <w:tcPr>
            <w:tcW w:w="1894" w:type="dxa"/>
          </w:tcPr>
          <w:p w14:paraId="273ECDE8" w14:textId="13AA2A8E" w:rsidR="00336B97" w:rsidRDefault="00336B97" w:rsidP="00155732">
            <w:pPr>
              <w:ind w:firstLine="0"/>
            </w:pPr>
            <w:r>
              <w:t xml:space="preserve">Number of full meals eaten by </w:t>
            </w:r>
            <w:r>
              <w:lastRenderedPageBreak/>
              <w:t>patient in hospital (0=partial meals)</w:t>
            </w:r>
          </w:p>
        </w:tc>
        <w:tc>
          <w:tcPr>
            <w:tcW w:w="3869" w:type="dxa"/>
          </w:tcPr>
          <w:p w14:paraId="2F6E1686" w14:textId="69072354" w:rsidR="00336B97" w:rsidRDefault="00336B97" w:rsidP="00155732">
            <w:pPr>
              <w:ind w:firstLine="0"/>
            </w:pPr>
            <w:r w:rsidRPr="0022125C">
              <w:lastRenderedPageBreak/>
              <w:t>2</w:t>
            </w:r>
          </w:p>
        </w:tc>
      </w:tr>
      <w:tr w:rsidR="00336B97" w14:paraId="1ED1790A" w14:textId="77777777" w:rsidTr="00D46452">
        <w:trPr>
          <w:trHeight w:val="355"/>
        </w:trPr>
        <w:tc>
          <w:tcPr>
            <w:tcW w:w="2183" w:type="dxa"/>
          </w:tcPr>
          <w:p w14:paraId="43444817" w14:textId="146F1F75" w:rsidR="00336B97" w:rsidRDefault="00336B97" w:rsidP="00155732">
            <w:pPr>
              <w:ind w:firstLine="0"/>
            </w:pPr>
            <w:proofErr w:type="spellStart"/>
            <w:r>
              <w:t>VitD_supp</w:t>
            </w:r>
            <w:proofErr w:type="spellEnd"/>
          </w:p>
        </w:tc>
        <w:tc>
          <w:tcPr>
            <w:tcW w:w="1692" w:type="dxa"/>
          </w:tcPr>
          <w:p w14:paraId="2D8E6596" w14:textId="2A767950" w:rsidR="00336B97" w:rsidRDefault="00336B97" w:rsidP="00155732">
            <w:pPr>
              <w:ind w:firstLine="0"/>
            </w:pPr>
            <w:r>
              <w:t>Qualitative</w:t>
            </w:r>
          </w:p>
        </w:tc>
        <w:tc>
          <w:tcPr>
            <w:tcW w:w="1894" w:type="dxa"/>
          </w:tcPr>
          <w:p w14:paraId="4ADBED0E" w14:textId="333189B1" w:rsidR="00336B97" w:rsidRDefault="00336B97" w:rsidP="00155732">
            <w:pPr>
              <w:ind w:firstLine="0"/>
            </w:pPr>
            <w:r>
              <w:t>Number of times Vitamin D supplements were given to patient</w:t>
            </w:r>
          </w:p>
        </w:tc>
        <w:tc>
          <w:tcPr>
            <w:tcW w:w="3869" w:type="dxa"/>
          </w:tcPr>
          <w:p w14:paraId="72220973" w14:textId="4C1F8272" w:rsidR="00336B97" w:rsidRDefault="00336B97" w:rsidP="00155732">
            <w:pPr>
              <w:ind w:firstLine="0"/>
            </w:pPr>
            <w:r w:rsidRPr="0022125C">
              <w:t>1</w:t>
            </w:r>
          </w:p>
        </w:tc>
      </w:tr>
      <w:tr w:rsidR="00336B97" w14:paraId="31EBD4AA" w14:textId="77777777" w:rsidTr="00D46452">
        <w:trPr>
          <w:trHeight w:val="355"/>
        </w:trPr>
        <w:tc>
          <w:tcPr>
            <w:tcW w:w="2183" w:type="dxa"/>
          </w:tcPr>
          <w:p w14:paraId="651D3CA3" w14:textId="6F82ED9D" w:rsidR="00336B97" w:rsidRDefault="00336B97" w:rsidP="00155732">
            <w:pPr>
              <w:ind w:firstLine="0"/>
            </w:pPr>
            <w:proofErr w:type="spellStart"/>
            <w:r>
              <w:t>Soft_drink</w:t>
            </w:r>
            <w:proofErr w:type="spellEnd"/>
          </w:p>
        </w:tc>
        <w:tc>
          <w:tcPr>
            <w:tcW w:w="1692" w:type="dxa"/>
          </w:tcPr>
          <w:p w14:paraId="2DAC2869" w14:textId="6C6C5E71" w:rsidR="00336B97" w:rsidRDefault="00336B97" w:rsidP="00155732">
            <w:pPr>
              <w:ind w:firstLine="0"/>
            </w:pPr>
            <w:r>
              <w:t>Qualitative</w:t>
            </w:r>
          </w:p>
        </w:tc>
        <w:tc>
          <w:tcPr>
            <w:tcW w:w="1894" w:type="dxa"/>
          </w:tcPr>
          <w:p w14:paraId="40970CE6" w14:textId="26AAC14D" w:rsidR="00336B97" w:rsidRDefault="00336B97" w:rsidP="00155732">
            <w:pPr>
              <w:ind w:firstLine="0"/>
            </w:pPr>
            <w:r>
              <w:t>Whether patient drinks 3 or more soft drinks in a day</w:t>
            </w:r>
          </w:p>
        </w:tc>
        <w:tc>
          <w:tcPr>
            <w:tcW w:w="3869" w:type="dxa"/>
          </w:tcPr>
          <w:p w14:paraId="7DD6BBB4" w14:textId="7B90B105" w:rsidR="00336B97" w:rsidRDefault="00336B97" w:rsidP="00155732">
            <w:pPr>
              <w:ind w:firstLine="0"/>
            </w:pPr>
            <w:r>
              <w:t>No</w:t>
            </w:r>
          </w:p>
        </w:tc>
      </w:tr>
      <w:tr w:rsidR="00336B97" w14:paraId="4F413BFB" w14:textId="77777777" w:rsidTr="00D46452">
        <w:trPr>
          <w:trHeight w:val="355"/>
        </w:trPr>
        <w:tc>
          <w:tcPr>
            <w:tcW w:w="2183" w:type="dxa"/>
          </w:tcPr>
          <w:p w14:paraId="3F4A435E" w14:textId="5C873095" w:rsidR="00336B97" w:rsidRDefault="00336B97" w:rsidP="00155732">
            <w:pPr>
              <w:ind w:firstLine="0"/>
            </w:pPr>
            <w:proofErr w:type="spellStart"/>
            <w:r>
              <w:t>Initial_admin</w:t>
            </w:r>
            <w:proofErr w:type="spellEnd"/>
          </w:p>
        </w:tc>
        <w:tc>
          <w:tcPr>
            <w:tcW w:w="1692" w:type="dxa"/>
          </w:tcPr>
          <w:p w14:paraId="1F073D2D" w14:textId="789192D8" w:rsidR="00336B97" w:rsidRDefault="00336B97" w:rsidP="00155732">
            <w:pPr>
              <w:ind w:firstLine="0"/>
            </w:pPr>
            <w:r>
              <w:t>Qualitative</w:t>
            </w:r>
          </w:p>
        </w:tc>
        <w:tc>
          <w:tcPr>
            <w:tcW w:w="1894" w:type="dxa"/>
          </w:tcPr>
          <w:p w14:paraId="73C29A85" w14:textId="44EDFFC9" w:rsidR="00336B97" w:rsidRDefault="00336B97" w:rsidP="00155732">
            <w:pPr>
              <w:ind w:firstLine="0"/>
            </w:pPr>
            <w:r>
              <w:t>Means by which the patient was admitted to the hospital (emergency, elective, observation)</w:t>
            </w:r>
          </w:p>
        </w:tc>
        <w:tc>
          <w:tcPr>
            <w:tcW w:w="3869" w:type="dxa"/>
          </w:tcPr>
          <w:p w14:paraId="0BAEE2D8" w14:textId="71EA9F5F" w:rsidR="00336B97" w:rsidRDefault="00336B97" w:rsidP="00155732">
            <w:pPr>
              <w:ind w:firstLine="0"/>
            </w:pPr>
            <w:r>
              <w:t>Emergency Admission</w:t>
            </w:r>
          </w:p>
        </w:tc>
      </w:tr>
      <w:tr w:rsidR="00336B97" w14:paraId="6EEF4A05" w14:textId="77777777" w:rsidTr="00D46452">
        <w:trPr>
          <w:trHeight w:val="355"/>
        </w:trPr>
        <w:tc>
          <w:tcPr>
            <w:tcW w:w="2183" w:type="dxa"/>
          </w:tcPr>
          <w:p w14:paraId="14A6D8EA" w14:textId="48CE1E62" w:rsidR="00336B97" w:rsidRDefault="00336B97" w:rsidP="00155732">
            <w:pPr>
              <w:ind w:firstLine="0"/>
            </w:pPr>
            <w:proofErr w:type="spellStart"/>
            <w:r>
              <w:t>HighBlood</w:t>
            </w:r>
            <w:proofErr w:type="spellEnd"/>
          </w:p>
        </w:tc>
        <w:tc>
          <w:tcPr>
            <w:tcW w:w="1692" w:type="dxa"/>
          </w:tcPr>
          <w:p w14:paraId="5FDC3C7B" w14:textId="41538087" w:rsidR="00336B97" w:rsidRDefault="00336B97" w:rsidP="00155732">
            <w:pPr>
              <w:ind w:firstLine="0"/>
            </w:pPr>
            <w:r>
              <w:t>Qualitative</w:t>
            </w:r>
          </w:p>
        </w:tc>
        <w:tc>
          <w:tcPr>
            <w:tcW w:w="1894" w:type="dxa"/>
          </w:tcPr>
          <w:p w14:paraId="1F0932B9" w14:textId="4D0FACBC" w:rsidR="00336B97" w:rsidRDefault="00336B97" w:rsidP="00155732">
            <w:pPr>
              <w:ind w:firstLine="0"/>
            </w:pPr>
            <w:r>
              <w:t>Whether patient has high blood pressure (yes, no)</w:t>
            </w:r>
          </w:p>
        </w:tc>
        <w:tc>
          <w:tcPr>
            <w:tcW w:w="3869" w:type="dxa"/>
          </w:tcPr>
          <w:p w14:paraId="3EEB963C" w14:textId="758C3CE1" w:rsidR="00336B97" w:rsidRDefault="00336B97" w:rsidP="00155732">
            <w:pPr>
              <w:ind w:firstLine="0"/>
            </w:pPr>
            <w:r>
              <w:t>Yes</w:t>
            </w:r>
          </w:p>
        </w:tc>
      </w:tr>
      <w:tr w:rsidR="00336B97" w14:paraId="07470860" w14:textId="77777777" w:rsidTr="00D46452">
        <w:trPr>
          <w:trHeight w:val="355"/>
        </w:trPr>
        <w:tc>
          <w:tcPr>
            <w:tcW w:w="2183" w:type="dxa"/>
          </w:tcPr>
          <w:p w14:paraId="6CF793EE" w14:textId="7E00313B" w:rsidR="00336B97" w:rsidRDefault="00336B97" w:rsidP="00155732">
            <w:pPr>
              <w:ind w:firstLine="0"/>
            </w:pPr>
            <w:r>
              <w:t>Stroke</w:t>
            </w:r>
          </w:p>
        </w:tc>
        <w:tc>
          <w:tcPr>
            <w:tcW w:w="1692" w:type="dxa"/>
          </w:tcPr>
          <w:p w14:paraId="70F303E0" w14:textId="505D7DE1" w:rsidR="00336B97" w:rsidRDefault="00336B97" w:rsidP="00155732">
            <w:pPr>
              <w:ind w:firstLine="0"/>
            </w:pPr>
            <w:r>
              <w:t>Qualitative</w:t>
            </w:r>
          </w:p>
        </w:tc>
        <w:tc>
          <w:tcPr>
            <w:tcW w:w="1894" w:type="dxa"/>
          </w:tcPr>
          <w:p w14:paraId="35E8904D" w14:textId="46F3298C" w:rsidR="00336B97" w:rsidRDefault="00336B97" w:rsidP="00155732">
            <w:pPr>
              <w:ind w:firstLine="0"/>
            </w:pPr>
            <w:r>
              <w:t>Whether patient has had a stroke (yes, no)</w:t>
            </w:r>
          </w:p>
        </w:tc>
        <w:tc>
          <w:tcPr>
            <w:tcW w:w="3869" w:type="dxa"/>
          </w:tcPr>
          <w:p w14:paraId="35F4B16A" w14:textId="4F9ADCDC" w:rsidR="00336B97" w:rsidRDefault="00336B97" w:rsidP="00155732">
            <w:pPr>
              <w:ind w:firstLine="0"/>
            </w:pPr>
            <w:r>
              <w:t>No</w:t>
            </w:r>
          </w:p>
        </w:tc>
      </w:tr>
      <w:tr w:rsidR="00336B97" w14:paraId="0B49929E" w14:textId="77777777" w:rsidTr="00D46452">
        <w:trPr>
          <w:trHeight w:val="355"/>
        </w:trPr>
        <w:tc>
          <w:tcPr>
            <w:tcW w:w="2183" w:type="dxa"/>
          </w:tcPr>
          <w:p w14:paraId="4B190EAF" w14:textId="410B712F" w:rsidR="00336B97" w:rsidRDefault="00336B97" w:rsidP="00155732">
            <w:pPr>
              <w:ind w:firstLine="0"/>
            </w:pPr>
            <w:proofErr w:type="spellStart"/>
            <w:r>
              <w:t>Complication_r</w:t>
            </w:r>
            <w:proofErr w:type="spellEnd"/>
          </w:p>
        </w:tc>
        <w:tc>
          <w:tcPr>
            <w:tcW w:w="1692" w:type="dxa"/>
          </w:tcPr>
          <w:p w14:paraId="1B55382D" w14:textId="38FB0310" w:rsidR="00336B97" w:rsidRDefault="00336B97" w:rsidP="00155732">
            <w:pPr>
              <w:ind w:firstLine="0"/>
            </w:pPr>
            <w:r>
              <w:t>Qualitative</w:t>
            </w:r>
          </w:p>
        </w:tc>
        <w:tc>
          <w:tcPr>
            <w:tcW w:w="1894" w:type="dxa"/>
          </w:tcPr>
          <w:p w14:paraId="2F58DFB4" w14:textId="7CE06726" w:rsidR="00336B97" w:rsidRDefault="00336B97" w:rsidP="00155732">
            <w:pPr>
              <w:ind w:firstLine="0"/>
            </w:pPr>
            <w:r>
              <w:t>Level of patient’s complication risk assessed by doctor (high, medium, low)</w:t>
            </w:r>
          </w:p>
        </w:tc>
        <w:tc>
          <w:tcPr>
            <w:tcW w:w="3869" w:type="dxa"/>
          </w:tcPr>
          <w:p w14:paraId="7F8ACF8F" w14:textId="483AAA94" w:rsidR="00336B97" w:rsidRDefault="00336B97" w:rsidP="00155732">
            <w:pPr>
              <w:ind w:firstLine="0"/>
            </w:pPr>
            <w:r>
              <w:t>High</w:t>
            </w:r>
          </w:p>
        </w:tc>
      </w:tr>
      <w:tr w:rsidR="00336B97" w14:paraId="37C72672" w14:textId="77777777" w:rsidTr="00D46452">
        <w:trPr>
          <w:trHeight w:val="355"/>
        </w:trPr>
        <w:tc>
          <w:tcPr>
            <w:tcW w:w="2183" w:type="dxa"/>
          </w:tcPr>
          <w:p w14:paraId="4EF9FC9C" w14:textId="040641AB" w:rsidR="00336B97" w:rsidRDefault="00336B97" w:rsidP="00155732">
            <w:pPr>
              <w:ind w:firstLine="0"/>
            </w:pPr>
            <w:r>
              <w:t>Overweight</w:t>
            </w:r>
          </w:p>
        </w:tc>
        <w:tc>
          <w:tcPr>
            <w:tcW w:w="1692" w:type="dxa"/>
          </w:tcPr>
          <w:p w14:paraId="675CC16A" w14:textId="6D64D978" w:rsidR="00336B97" w:rsidRDefault="00336B97" w:rsidP="00155732">
            <w:pPr>
              <w:ind w:firstLine="0"/>
            </w:pPr>
            <w:r>
              <w:t>Qualitative</w:t>
            </w:r>
          </w:p>
        </w:tc>
        <w:tc>
          <w:tcPr>
            <w:tcW w:w="1894" w:type="dxa"/>
          </w:tcPr>
          <w:p w14:paraId="6C74EA0E" w14:textId="4B0F9684" w:rsidR="00336B97" w:rsidRDefault="00336B97" w:rsidP="00155732">
            <w:pPr>
              <w:ind w:firstLine="0"/>
            </w:pPr>
            <w:r>
              <w:t>Whether patient is considered overweight based on age, gender, and height (yes, no)</w:t>
            </w:r>
          </w:p>
        </w:tc>
        <w:tc>
          <w:tcPr>
            <w:tcW w:w="3869" w:type="dxa"/>
          </w:tcPr>
          <w:p w14:paraId="5C44002A" w14:textId="28AA2323" w:rsidR="00336B97" w:rsidRDefault="00336B97" w:rsidP="00155732">
            <w:pPr>
              <w:ind w:firstLine="0"/>
            </w:pPr>
            <w:r>
              <w:t>1</w:t>
            </w:r>
          </w:p>
        </w:tc>
      </w:tr>
      <w:tr w:rsidR="00336B97" w14:paraId="556CC75B" w14:textId="77777777" w:rsidTr="00D46452">
        <w:trPr>
          <w:trHeight w:val="355"/>
        </w:trPr>
        <w:tc>
          <w:tcPr>
            <w:tcW w:w="2183" w:type="dxa"/>
          </w:tcPr>
          <w:p w14:paraId="6E1ABF6C" w14:textId="4258DE4F" w:rsidR="00336B97" w:rsidRDefault="00336B97" w:rsidP="00155732">
            <w:pPr>
              <w:ind w:firstLine="0"/>
            </w:pPr>
            <w:r>
              <w:t>Arthritis</w:t>
            </w:r>
          </w:p>
        </w:tc>
        <w:tc>
          <w:tcPr>
            <w:tcW w:w="1692" w:type="dxa"/>
          </w:tcPr>
          <w:p w14:paraId="132E948A" w14:textId="705EFAE6" w:rsidR="00336B97" w:rsidRDefault="00336B97" w:rsidP="00155732">
            <w:pPr>
              <w:ind w:firstLine="0"/>
            </w:pPr>
            <w:r>
              <w:t>Qualitative</w:t>
            </w:r>
          </w:p>
        </w:tc>
        <w:tc>
          <w:tcPr>
            <w:tcW w:w="1894" w:type="dxa"/>
          </w:tcPr>
          <w:p w14:paraId="7D0520CF" w14:textId="671F3EAC" w:rsidR="00336B97" w:rsidRDefault="00336B97" w:rsidP="00155732">
            <w:pPr>
              <w:ind w:firstLine="0"/>
            </w:pPr>
            <w:r>
              <w:t>Whether patient has arthritis (yes, no)</w:t>
            </w:r>
          </w:p>
        </w:tc>
        <w:tc>
          <w:tcPr>
            <w:tcW w:w="3869" w:type="dxa"/>
          </w:tcPr>
          <w:p w14:paraId="48C8AB9F" w14:textId="7FD59CCF" w:rsidR="00336B97" w:rsidRDefault="00336B97" w:rsidP="00155732">
            <w:pPr>
              <w:ind w:firstLine="0"/>
            </w:pPr>
            <w:r>
              <w:t>No</w:t>
            </w:r>
          </w:p>
        </w:tc>
      </w:tr>
      <w:tr w:rsidR="00336B97" w14:paraId="380C2C33" w14:textId="77777777" w:rsidTr="00D46452">
        <w:trPr>
          <w:trHeight w:val="355"/>
        </w:trPr>
        <w:tc>
          <w:tcPr>
            <w:tcW w:w="2183" w:type="dxa"/>
          </w:tcPr>
          <w:p w14:paraId="4928CAAB" w14:textId="7ADDE106" w:rsidR="00336B97" w:rsidRDefault="00336B97" w:rsidP="00155732">
            <w:pPr>
              <w:ind w:firstLine="0"/>
            </w:pPr>
            <w:r>
              <w:t>Diabetes</w:t>
            </w:r>
          </w:p>
        </w:tc>
        <w:tc>
          <w:tcPr>
            <w:tcW w:w="1692" w:type="dxa"/>
          </w:tcPr>
          <w:p w14:paraId="3CF3EF71" w14:textId="266ACF18" w:rsidR="00336B97" w:rsidRDefault="00336B97" w:rsidP="00155732">
            <w:pPr>
              <w:ind w:firstLine="0"/>
            </w:pPr>
            <w:r>
              <w:t>Qualitative</w:t>
            </w:r>
          </w:p>
        </w:tc>
        <w:tc>
          <w:tcPr>
            <w:tcW w:w="1894" w:type="dxa"/>
          </w:tcPr>
          <w:p w14:paraId="75359C69" w14:textId="530B3AE9" w:rsidR="00336B97" w:rsidRDefault="00336B97" w:rsidP="00155732">
            <w:pPr>
              <w:ind w:firstLine="0"/>
            </w:pPr>
            <w:r>
              <w:t>Whether patient has diabetes (</w:t>
            </w:r>
            <w:proofErr w:type="spellStart"/>
            <w:proofErr w:type="gramStart"/>
            <w:r>
              <w:t>yes,no</w:t>
            </w:r>
            <w:proofErr w:type="spellEnd"/>
            <w:proofErr w:type="gramEnd"/>
            <w:r>
              <w:t>)</w:t>
            </w:r>
          </w:p>
        </w:tc>
        <w:tc>
          <w:tcPr>
            <w:tcW w:w="3869" w:type="dxa"/>
          </w:tcPr>
          <w:p w14:paraId="24BE6A99" w14:textId="56DDBD16" w:rsidR="00336B97" w:rsidRDefault="00336B97" w:rsidP="00155732">
            <w:pPr>
              <w:ind w:firstLine="0"/>
            </w:pPr>
            <w:r>
              <w:t>No</w:t>
            </w:r>
          </w:p>
        </w:tc>
      </w:tr>
      <w:tr w:rsidR="00336B97" w14:paraId="4E45507A" w14:textId="77777777" w:rsidTr="00D46452">
        <w:trPr>
          <w:trHeight w:val="355"/>
        </w:trPr>
        <w:tc>
          <w:tcPr>
            <w:tcW w:w="2183" w:type="dxa"/>
          </w:tcPr>
          <w:p w14:paraId="46087858" w14:textId="44EAA7DB" w:rsidR="00336B97" w:rsidRDefault="00336B97" w:rsidP="00155732">
            <w:pPr>
              <w:ind w:firstLine="0"/>
            </w:pPr>
            <w:r>
              <w:t>Hyperlipidemia</w:t>
            </w:r>
          </w:p>
        </w:tc>
        <w:tc>
          <w:tcPr>
            <w:tcW w:w="1692" w:type="dxa"/>
          </w:tcPr>
          <w:p w14:paraId="4DFD9D50" w14:textId="353E517C" w:rsidR="00336B97" w:rsidRDefault="00336B97" w:rsidP="00155732">
            <w:pPr>
              <w:ind w:firstLine="0"/>
            </w:pPr>
            <w:r>
              <w:t>Qualitative</w:t>
            </w:r>
          </w:p>
        </w:tc>
        <w:tc>
          <w:tcPr>
            <w:tcW w:w="1894" w:type="dxa"/>
          </w:tcPr>
          <w:p w14:paraId="1588DBA2" w14:textId="5E8026F2" w:rsidR="00336B97" w:rsidRDefault="00336B97" w:rsidP="00155732">
            <w:pPr>
              <w:ind w:firstLine="0"/>
            </w:pPr>
            <w:r>
              <w:t xml:space="preserve">Whether patient has </w:t>
            </w:r>
            <w:r>
              <w:lastRenderedPageBreak/>
              <w:t>hyperlipidemia (yes, no)</w:t>
            </w:r>
          </w:p>
        </w:tc>
        <w:tc>
          <w:tcPr>
            <w:tcW w:w="3869" w:type="dxa"/>
          </w:tcPr>
          <w:p w14:paraId="3E5E99F6" w14:textId="71CF7C31" w:rsidR="00336B97" w:rsidRDefault="00336B97" w:rsidP="00155732">
            <w:pPr>
              <w:ind w:firstLine="0"/>
            </w:pPr>
            <w:r>
              <w:lastRenderedPageBreak/>
              <w:t>No</w:t>
            </w:r>
          </w:p>
        </w:tc>
      </w:tr>
      <w:tr w:rsidR="00336B97" w14:paraId="174553BE" w14:textId="77777777" w:rsidTr="00D46452">
        <w:trPr>
          <w:trHeight w:val="355"/>
        </w:trPr>
        <w:tc>
          <w:tcPr>
            <w:tcW w:w="2183" w:type="dxa"/>
          </w:tcPr>
          <w:p w14:paraId="542D378E" w14:textId="047C918C" w:rsidR="00336B97" w:rsidRDefault="00336B97" w:rsidP="00155732">
            <w:pPr>
              <w:ind w:firstLine="0"/>
            </w:pPr>
            <w:proofErr w:type="spellStart"/>
            <w:r>
              <w:t>BackPain</w:t>
            </w:r>
            <w:proofErr w:type="spellEnd"/>
          </w:p>
        </w:tc>
        <w:tc>
          <w:tcPr>
            <w:tcW w:w="1692" w:type="dxa"/>
          </w:tcPr>
          <w:p w14:paraId="65B91741" w14:textId="203038FF" w:rsidR="00336B97" w:rsidRDefault="00336B97" w:rsidP="00155732">
            <w:pPr>
              <w:ind w:firstLine="0"/>
            </w:pPr>
            <w:r>
              <w:t>Qualitative</w:t>
            </w:r>
          </w:p>
        </w:tc>
        <w:tc>
          <w:tcPr>
            <w:tcW w:w="1894" w:type="dxa"/>
          </w:tcPr>
          <w:p w14:paraId="08BDFC32" w14:textId="355D233B" w:rsidR="00336B97" w:rsidRDefault="00336B97" w:rsidP="00155732">
            <w:pPr>
              <w:ind w:firstLine="0"/>
            </w:pPr>
            <w:r>
              <w:t>Whether the patient has chronic back pain (yes, no)</w:t>
            </w:r>
          </w:p>
        </w:tc>
        <w:tc>
          <w:tcPr>
            <w:tcW w:w="3869" w:type="dxa"/>
          </w:tcPr>
          <w:p w14:paraId="7B80CCFF" w14:textId="6DE5F1BD" w:rsidR="00336B97" w:rsidRDefault="00336B97" w:rsidP="00155732">
            <w:pPr>
              <w:ind w:firstLine="0"/>
            </w:pPr>
            <w:r>
              <w:t>Yes</w:t>
            </w:r>
          </w:p>
        </w:tc>
      </w:tr>
      <w:tr w:rsidR="00336B97" w14:paraId="21F0642B" w14:textId="77777777" w:rsidTr="00D46452">
        <w:trPr>
          <w:trHeight w:val="355"/>
        </w:trPr>
        <w:tc>
          <w:tcPr>
            <w:tcW w:w="2183" w:type="dxa"/>
          </w:tcPr>
          <w:p w14:paraId="59AA524D" w14:textId="77806B45" w:rsidR="00336B97" w:rsidRDefault="00336B97" w:rsidP="00155732">
            <w:pPr>
              <w:ind w:firstLine="0"/>
            </w:pPr>
            <w:r>
              <w:t>Anxiety</w:t>
            </w:r>
          </w:p>
        </w:tc>
        <w:tc>
          <w:tcPr>
            <w:tcW w:w="1692" w:type="dxa"/>
          </w:tcPr>
          <w:p w14:paraId="7624293D" w14:textId="5FB978F9" w:rsidR="00336B97" w:rsidRDefault="00336B97" w:rsidP="00155732">
            <w:pPr>
              <w:ind w:firstLine="0"/>
            </w:pPr>
            <w:r>
              <w:t>Qualitative</w:t>
            </w:r>
          </w:p>
        </w:tc>
        <w:tc>
          <w:tcPr>
            <w:tcW w:w="1894" w:type="dxa"/>
          </w:tcPr>
          <w:p w14:paraId="644EFE1F" w14:textId="0D8B065C" w:rsidR="00336B97" w:rsidRDefault="00336B97" w:rsidP="00155732">
            <w:pPr>
              <w:ind w:firstLine="0"/>
            </w:pPr>
            <w:r>
              <w:t>Whether the patient has an anxiety disorder (yes, no)</w:t>
            </w:r>
          </w:p>
        </w:tc>
        <w:tc>
          <w:tcPr>
            <w:tcW w:w="3869" w:type="dxa"/>
          </w:tcPr>
          <w:p w14:paraId="4577D9EE" w14:textId="251C0514" w:rsidR="00336B97" w:rsidRDefault="00336B97" w:rsidP="00155732">
            <w:pPr>
              <w:ind w:firstLine="0"/>
            </w:pPr>
            <w:r>
              <w:t>1</w:t>
            </w:r>
          </w:p>
        </w:tc>
      </w:tr>
      <w:tr w:rsidR="00336B97" w14:paraId="0BB512BA" w14:textId="77777777" w:rsidTr="00D46452">
        <w:trPr>
          <w:trHeight w:val="355"/>
        </w:trPr>
        <w:tc>
          <w:tcPr>
            <w:tcW w:w="2183" w:type="dxa"/>
          </w:tcPr>
          <w:p w14:paraId="1E3F7DE5" w14:textId="53B1ADE8" w:rsidR="00336B97" w:rsidRDefault="00336B97" w:rsidP="00155732">
            <w:pPr>
              <w:ind w:firstLine="0"/>
            </w:pPr>
            <w:proofErr w:type="spellStart"/>
            <w:r>
              <w:t>Allergic_rhini</w:t>
            </w:r>
            <w:proofErr w:type="spellEnd"/>
          </w:p>
        </w:tc>
        <w:tc>
          <w:tcPr>
            <w:tcW w:w="1692" w:type="dxa"/>
          </w:tcPr>
          <w:p w14:paraId="04CD7D7B" w14:textId="06392D57" w:rsidR="00336B97" w:rsidRDefault="00336B97" w:rsidP="00155732">
            <w:pPr>
              <w:ind w:firstLine="0"/>
            </w:pPr>
            <w:r>
              <w:t>Qualitative</w:t>
            </w:r>
          </w:p>
        </w:tc>
        <w:tc>
          <w:tcPr>
            <w:tcW w:w="1894" w:type="dxa"/>
          </w:tcPr>
          <w:p w14:paraId="5A538F81" w14:textId="6F367096" w:rsidR="00336B97" w:rsidRDefault="00336B97" w:rsidP="00155732">
            <w:pPr>
              <w:ind w:firstLine="0"/>
            </w:pPr>
            <w:r>
              <w:t>Whether the patient has allergic rhinitis (yes, no)</w:t>
            </w:r>
          </w:p>
        </w:tc>
        <w:tc>
          <w:tcPr>
            <w:tcW w:w="3869" w:type="dxa"/>
          </w:tcPr>
          <w:p w14:paraId="52B52E11" w14:textId="4B97F73A" w:rsidR="00336B97" w:rsidRDefault="00336B97" w:rsidP="00155732">
            <w:pPr>
              <w:ind w:firstLine="0"/>
            </w:pPr>
            <w:r>
              <w:t>Yes</w:t>
            </w:r>
          </w:p>
        </w:tc>
      </w:tr>
      <w:tr w:rsidR="00336B97" w14:paraId="31C96C4F" w14:textId="77777777" w:rsidTr="00D46452">
        <w:trPr>
          <w:trHeight w:val="355"/>
        </w:trPr>
        <w:tc>
          <w:tcPr>
            <w:tcW w:w="2183" w:type="dxa"/>
          </w:tcPr>
          <w:p w14:paraId="3C9C2729" w14:textId="792DAD2F" w:rsidR="00336B97" w:rsidRDefault="00336B97" w:rsidP="00155732">
            <w:pPr>
              <w:ind w:firstLine="0"/>
            </w:pPr>
            <w:proofErr w:type="spellStart"/>
            <w:r>
              <w:t>Reflux_esophag</w:t>
            </w:r>
            <w:proofErr w:type="spellEnd"/>
          </w:p>
        </w:tc>
        <w:tc>
          <w:tcPr>
            <w:tcW w:w="1692" w:type="dxa"/>
          </w:tcPr>
          <w:p w14:paraId="4D973592" w14:textId="5AE7F15A" w:rsidR="00336B97" w:rsidRDefault="00336B97" w:rsidP="00155732">
            <w:pPr>
              <w:ind w:firstLine="0"/>
            </w:pPr>
            <w:r>
              <w:t>Qualitative</w:t>
            </w:r>
          </w:p>
        </w:tc>
        <w:tc>
          <w:tcPr>
            <w:tcW w:w="1894" w:type="dxa"/>
          </w:tcPr>
          <w:p w14:paraId="3CEF0E89" w14:textId="4B9C0C9E" w:rsidR="00336B97" w:rsidRDefault="00336B97" w:rsidP="00155732">
            <w:pPr>
              <w:ind w:firstLine="0"/>
            </w:pPr>
            <w:r>
              <w:t>Whether the patient has reflux esophagitis (yes, no)</w:t>
            </w:r>
          </w:p>
        </w:tc>
        <w:tc>
          <w:tcPr>
            <w:tcW w:w="3869" w:type="dxa"/>
          </w:tcPr>
          <w:p w14:paraId="3A0D7835" w14:textId="6B1C7D71" w:rsidR="00336B97" w:rsidRDefault="00336B97" w:rsidP="00155732">
            <w:pPr>
              <w:ind w:firstLine="0"/>
            </w:pPr>
            <w:r>
              <w:t>No</w:t>
            </w:r>
          </w:p>
        </w:tc>
      </w:tr>
      <w:tr w:rsidR="00336B97" w14:paraId="15075797" w14:textId="77777777" w:rsidTr="00D46452">
        <w:trPr>
          <w:trHeight w:val="355"/>
        </w:trPr>
        <w:tc>
          <w:tcPr>
            <w:tcW w:w="2183" w:type="dxa"/>
          </w:tcPr>
          <w:p w14:paraId="174CF17C" w14:textId="46859BEC" w:rsidR="00336B97" w:rsidRDefault="00336B97" w:rsidP="00155732">
            <w:pPr>
              <w:ind w:firstLine="0"/>
            </w:pPr>
            <w:r>
              <w:t>Asthma</w:t>
            </w:r>
          </w:p>
        </w:tc>
        <w:tc>
          <w:tcPr>
            <w:tcW w:w="1692" w:type="dxa"/>
          </w:tcPr>
          <w:p w14:paraId="7DD8F344" w14:textId="497A3A58" w:rsidR="00336B97" w:rsidRDefault="00336B97" w:rsidP="00155732">
            <w:pPr>
              <w:ind w:firstLine="0"/>
            </w:pPr>
            <w:r>
              <w:t>Qualitative</w:t>
            </w:r>
          </w:p>
        </w:tc>
        <w:tc>
          <w:tcPr>
            <w:tcW w:w="1894" w:type="dxa"/>
          </w:tcPr>
          <w:p w14:paraId="06F97403" w14:textId="04B80643" w:rsidR="00336B97" w:rsidRDefault="00336B97" w:rsidP="00155732">
            <w:pPr>
              <w:ind w:firstLine="0"/>
            </w:pPr>
            <w:r>
              <w:t>Whether patient has asthma (yes, no)</w:t>
            </w:r>
          </w:p>
        </w:tc>
        <w:tc>
          <w:tcPr>
            <w:tcW w:w="3869" w:type="dxa"/>
          </w:tcPr>
          <w:p w14:paraId="2AE457C1" w14:textId="5F336DE7" w:rsidR="00336B97" w:rsidRDefault="00336B97" w:rsidP="00155732">
            <w:pPr>
              <w:ind w:firstLine="0"/>
            </w:pPr>
            <w:r>
              <w:t>Yes</w:t>
            </w:r>
          </w:p>
        </w:tc>
      </w:tr>
      <w:tr w:rsidR="00336B97" w14:paraId="404D3B97" w14:textId="77777777" w:rsidTr="00D46452">
        <w:trPr>
          <w:trHeight w:val="355"/>
        </w:trPr>
        <w:tc>
          <w:tcPr>
            <w:tcW w:w="2183" w:type="dxa"/>
          </w:tcPr>
          <w:p w14:paraId="55B7F27A" w14:textId="15863F21" w:rsidR="00336B97" w:rsidRDefault="00336B97" w:rsidP="00155732">
            <w:pPr>
              <w:ind w:firstLine="0"/>
            </w:pPr>
            <w:r>
              <w:t>Services</w:t>
            </w:r>
          </w:p>
        </w:tc>
        <w:tc>
          <w:tcPr>
            <w:tcW w:w="1692" w:type="dxa"/>
          </w:tcPr>
          <w:p w14:paraId="0CDE1C1F" w14:textId="129F9287" w:rsidR="00336B97" w:rsidRDefault="00336B97" w:rsidP="00155732">
            <w:pPr>
              <w:ind w:firstLine="0"/>
            </w:pPr>
            <w:r>
              <w:t>Qualitative</w:t>
            </w:r>
          </w:p>
        </w:tc>
        <w:tc>
          <w:tcPr>
            <w:tcW w:w="1894" w:type="dxa"/>
          </w:tcPr>
          <w:p w14:paraId="3FE99705" w14:textId="3579183F" w:rsidR="00336B97" w:rsidRDefault="00336B97" w:rsidP="00155732">
            <w:pPr>
              <w:ind w:firstLine="0"/>
            </w:pPr>
            <w:r>
              <w:t>Primary service patient received while hospitalized (blood work, intravenous, CT scan, MRI)</w:t>
            </w:r>
          </w:p>
        </w:tc>
        <w:tc>
          <w:tcPr>
            <w:tcW w:w="3869" w:type="dxa"/>
          </w:tcPr>
          <w:p w14:paraId="7F5378C6" w14:textId="0D345DCC" w:rsidR="00336B97" w:rsidRDefault="00336B97" w:rsidP="00155732">
            <w:pPr>
              <w:ind w:firstLine="0"/>
            </w:pPr>
            <w:r>
              <w:t>Intravenous</w:t>
            </w:r>
          </w:p>
        </w:tc>
      </w:tr>
      <w:tr w:rsidR="00336B97" w14:paraId="5D200C84" w14:textId="77777777" w:rsidTr="00D46452">
        <w:trPr>
          <w:trHeight w:val="355"/>
        </w:trPr>
        <w:tc>
          <w:tcPr>
            <w:tcW w:w="2183" w:type="dxa"/>
          </w:tcPr>
          <w:p w14:paraId="6DF3ECD7" w14:textId="4ED139D2" w:rsidR="00336B97" w:rsidRDefault="00336B97" w:rsidP="00155732">
            <w:pPr>
              <w:ind w:firstLine="0"/>
            </w:pPr>
            <w:proofErr w:type="spellStart"/>
            <w:r>
              <w:t>Initial_days</w:t>
            </w:r>
            <w:proofErr w:type="spellEnd"/>
          </w:p>
        </w:tc>
        <w:tc>
          <w:tcPr>
            <w:tcW w:w="1692" w:type="dxa"/>
          </w:tcPr>
          <w:p w14:paraId="41D1DDE8" w14:textId="7162BFB9" w:rsidR="00336B97" w:rsidRDefault="00336B97" w:rsidP="00155732">
            <w:pPr>
              <w:ind w:firstLine="0"/>
            </w:pPr>
            <w:r>
              <w:t>Quantitative</w:t>
            </w:r>
          </w:p>
        </w:tc>
        <w:tc>
          <w:tcPr>
            <w:tcW w:w="1894" w:type="dxa"/>
          </w:tcPr>
          <w:p w14:paraId="2B3AD30B" w14:textId="6F2E64D3" w:rsidR="00336B97" w:rsidRDefault="00336B97" w:rsidP="00155732">
            <w:pPr>
              <w:ind w:firstLine="0"/>
            </w:pPr>
            <w:r>
              <w:t>Length of patient’s stay at hospital</w:t>
            </w:r>
          </w:p>
        </w:tc>
        <w:tc>
          <w:tcPr>
            <w:tcW w:w="3869" w:type="dxa"/>
          </w:tcPr>
          <w:p w14:paraId="0ABF0499" w14:textId="4026182B" w:rsidR="00336B97" w:rsidRDefault="00336B97" w:rsidP="00155732">
            <w:pPr>
              <w:ind w:firstLine="0"/>
            </w:pPr>
            <w:r>
              <w:t>15.12956221</w:t>
            </w:r>
          </w:p>
        </w:tc>
      </w:tr>
      <w:tr w:rsidR="00336B97" w14:paraId="052EAC90" w14:textId="77777777" w:rsidTr="00D46452">
        <w:trPr>
          <w:trHeight w:val="355"/>
        </w:trPr>
        <w:tc>
          <w:tcPr>
            <w:tcW w:w="2183" w:type="dxa"/>
          </w:tcPr>
          <w:p w14:paraId="318D00DE" w14:textId="35002ABD" w:rsidR="00336B97" w:rsidRDefault="00336B97" w:rsidP="00155732">
            <w:pPr>
              <w:ind w:firstLine="0"/>
            </w:pPr>
            <w:proofErr w:type="spellStart"/>
            <w:r>
              <w:t>TotalCharge</w:t>
            </w:r>
            <w:proofErr w:type="spellEnd"/>
          </w:p>
        </w:tc>
        <w:tc>
          <w:tcPr>
            <w:tcW w:w="1692" w:type="dxa"/>
          </w:tcPr>
          <w:p w14:paraId="0967011F" w14:textId="240880FB" w:rsidR="00336B97" w:rsidRDefault="00336B97" w:rsidP="00155732">
            <w:pPr>
              <w:ind w:firstLine="0"/>
            </w:pPr>
            <w:r>
              <w:t>Quantitative</w:t>
            </w:r>
          </w:p>
        </w:tc>
        <w:tc>
          <w:tcPr>
            <w:tcW w:w="1894" w:type="dxa"/>
          </w:tcPr>
          <w:p w14:paraId="4FA2A5C7" w14:textId="089BB0FD" w:rsidR="00336B97" w:rsidRDefault="00336B97" w:rsidP="00155732">
            <w:pPr>
              <w:ind w:firstLine="0"/>
            </w:pPr>
            <w:r>
              <w:t>Average daily amount billed to patient</w:t>
            </w:r>
          </w:p>
        </w:tc>
        <w:tc>
          <w:tcPr>
            <w:tcW w:w="3869" w:type="dxa"/>
          </w:tcPr>
          <w:p w14:paraId="2DBEA0E1" w14:textId="03169F59" w:rsidR="00336B97" w:rsidRDefault="00336B97" w:rsidP="00155732">
            <w:pPr>
              <w:ind w:firstLine="0"/>
            </w:pPr>
            <w:r>
              <w:t>4214.905346</w:t>
            </w:r>
          </w:p>
        </w:tc>
      </w:tr>
      <w:tr w:rsidR="00336B97" w14:paraId="47D3884A" w14:textId="77777777" w:rsidTr="00D46452">
        <w:trPr>
          <w:trHeight w:val="355"/>
        </w:trPr>
        <w:tc>
          <w:tcPr>
            <w:tcW w:w="2183" w:type="dxa"/>
          </w:tcPr>
          <w:p w14:paraId="6A9EB51A" w14:textId="119E7891" w:rsidR="00336B97" w:rsidRDefault="00336B97" w:rsidP="00155732">
            <w:pPr>
              <w:ind w:firstLine="0"/>
            </w:pPr>
            <w:proofErr w:type="spellStart"/>
            <w:r>
              <w:t>Additional_charges</w:t>
            </w:r>
            <w:proofErr w:type="spellEnd"/>
          </w:p>
        </w:tc>
        <w:tc>
          <w:tcPr>
            <w:tcW w:w="1692" w:type="dxa"/>
          </w:tcPr>
          <w:p w14:paraId="65968767" w14:textId="70BBA304" w:rsidR="00336B97" w:rsidRDefault="00336B97" w:rsidP="00155732">
            <w:pPr>
              <w:ind w:firstLine="0"/>
            </w:pPr>
            <w:r>
              <w:t>Quantitative</w:t>
            </w:r>
          </w:p>
        </w:tc>
        <w:tc>
          <w:tcPr>
            <w:tcW w:w="1894" w:type="dxa"/>
          </w:tcPr>
          <w:p w14:paraId="5AD555E7" w14:textId="19B34303" w:rsidR="00336B97" w:rsidRDefault="00336B97" w:rsidP="00155732">
            <w:pPr>
              <w:ind w:firstLine="0"/>
            </w:pPr>
            <w:r>
              <w:t>Average amount charged to patient for other procedures, treatments, medicines, anesthesiology, etc.</w:t>
            </w:r>
          </w:p>
        </w:tc>
        <w:tc>
          <w:tcPr>
            <w:tcW w:w="3869" w:type="dxa"/>
          </w:tcPr>
          <w:p w14:paraId="454D76CE" w14:textId="64EC5F0C" w:rsidR="00336B97" w:rsidRDefault="00336B97" w:rsidP="00155732">
            <w:pPr>
              <w:ind w:firstLine="0"/>
            </w:pPr>
            <w:r>
              <w:t>17612.99812</w:t>
            </w:r>
          </w:p>
        </w:tc>
      </w:tr>
      <w:tr w:rsidR="00336B97" w14:paraId="48C95121" w14:textId="77777777" w:rsidTr="00D46452">
        <w:trPr>
          <w:trHeight w:val="355"/>
        </w:trPr>
        <w:tc>
          <w:tcPr>
            <w:tcW w:w="2183" w:type="dxa"/>
          </w:tcPr>
          <w:p w14:paraId="1920555A" w14:textId="3D06783A" w:rsidR="00336B97" w:rsidRDefault="00336B97" w:rsidP="00155732">
            <w:pPr>
              <w:ind w:firstLine="0"/>
            </w:pPr>
            <w:r>
              <w:t>Item1</w:t>
            </w:r>
          </w:p>
        </w:tc>
        <w:tc>
          <w:tcPr>
            <w:tcW w:w="1692" w:type="dxa"/>
          </w:tcPr>
          <w:p w14:paraId="087728B4" w14:textId="5A651642" w:rsidR="00336B97" w:rsidRDefault="00336B97" w:rsidP="00155732">
            <w:pPr>
              <w:ind w:firstLine="0"/>
            </w:pPr>
            <w:r>
              <w:t>Qualitative</w:t>
            </w:r>
          </w:p>
        </w:tc>
        <w:tc>
          <w:tcPr>
            <w:tcW w:w="1894" w:type="dxa"/>
          </w:tcPr>
          <w:p w14:paraId="5E612E0C" w14:textId="5A189011" w:rsidR="00336B97" w:rsidRDefault="00336B97" w:rsidP="00155732">
            <w:pPr>
              <w:ind w:firstLine="0"/>
            </w:pPr>
            <w:r>
              <w:t xml:space="preserve">Timely admission (1 = most important, </w:t>
            </w:r>
            <w:r>
              <w:lastRenderedPageBreak/>
              <w:t>8 = least important)</w:t>
            </w:r>
          </w:p>
        </w:tc>
        <w:tc>
          <w:tcPr>
            <w:tcW w:w="3869" w:type="dxa"/>
          </w:tcPr>
          <w:p w14:paraId="51306617" w14:textId="0A28B4B2" w:rsidR="00336B97" w:rsidRDefault="00336B97" w:rsidP="00155732">
            <w:pPr>
              <w:ind w:firstLine="0"/>
            </w:pPr>
            <w:r>
              <w:lastRenderedPageBreak/>
              <w:t>3</w:t>
            </w:r>
          </w:p>
        </w:tc>
      </w:tr>
      <w:tr w:rsidR="00336B97" w14:paraId="65A78D9D" w14:textId="77777777" w:rsidTr="00D46452">
        <w:trPr>
          <w:trHeight w:val="355"/>
        </w:trPr>
        <w:tc>
          <w:tcPr>
            <w:tcW w:w="2183" w:type="dxa"/>
          </w:tcPr>
          <w:p w14:paraId="6E3A317B" w14:textId="239069B8" w:rsidR="00336B97" w:rsidRDefault="00336B97" w:rsidP="00155732">
            <w:pPr>
              <w:ind w:firstLine="0"/>
            </w:pPr>
            <w:r>
              <w:t>Item2</w:t>
            </w:r>
          </w:p>
        </w:tc>
        <w:tc>
          <w:tcPr>
            <w:tcW w:w="1692" w:type="dxa"/>
          </w:tcPr>
          <w:p w14:paraId="49893B5C" w14:textId="54C3B1ED" w:rsidR="00336B97" w:rsidRDefault="00336B97" w:rsidP="00155732">
            <w:pPr>
              <w:ind w:firstLine="0"/>
            </w:pPr>
            <w:r>
              <w:t>Qualitative</w:t>
            </w:r>
          </w:p>
        </w:tc>
        <w:tc>
          <w:tcPr>
            <w:tcW w:w="1894" w:type="dxa"/>
          </w:tcPr>
          <w:p w14:paraId="30B7260B" w14:textId="3F4E1196" w:rsidR="00336B97" w:rsidRDefault="00336B97" w:rsidP="00155732">
            <w:pPr>
              <w:ind w:firstLine="0"/>
            </w:pPr>
            <w:r>
              <w:t>Timely treatment (1 = most important, 8 = least important)</w:t>
            </w:r>
          </w:p>
        </w:tc>
        <w:tc>
          <w:tcPr>
            <w:tcW w:w="3869" w:type="dxa"/>
          </w:tcPr>
          <w:p w14:paraId="7D3B43DE" w14:textId="38CCC7BF" w:rsidR="00336B97" w:rsidRDefault="00336B97" w:rsidP="00155732">
            <w:pPr>
              <w:ind w:firstLine="0"/>
            </w:pPr>
            <w:r>
              <w:t>4</w:t>
            </w:r>
          </w:p>
        </w:tc>
      </w:tr>
      <w:tr w:rsidR="00336B97" w14:paraId="22E284F9" w14:textId="77777777" w:rsidTr="00D46452">
        <w:trPr>
          <w:trHeight w:val="355"/>
        </w:trPr>
        <w:tc>
          <w:tcPr>
            <w:tcW w:w="2183" w:type="dxa"/>
          </w:tcPr>
          <w:p w14:paraId="67F0A483" w14:textId="5E65DE0E" w:rsidR="00336B97" w:rsidRDefault="00336B97" w:rsidP="00155732">
            <w:pPr>
              <w:ind w:firstLine="0"/>
            </w:pPr>
            <w:r>
              <w:t>Item3</w:t>
            </w:r>
          </w:p>
        </w:tc>
        <w:tc>
          <w:tcPr>
            <w:tcW w:w="1692" w:type="dxa"/>
          </w:tcPr>
          <w:p w14:paraId="15E425AF" w14:textId="20202318" w:rsidR="00336B97" w:rsidRDefault="00336B97" w:rsidP="00155732">
            <w:pPr>
              <w:ind w:firstLine="0"/>
            </w:pPr>
            <w:r>
              <w:t>Qualitative</w:t>
            </w:r>
          </w:p>
        </w:tc>
        <w:tc>
          <w:tcPr>
            <w:tcW w:w="1894" w:type="dxa"/>
          </w:tcPr>
          <w:p w14:paraId="6C867A38" w14:textId="6E73C324" w:rsidR="00336B97" w:rsidRDefault="00336B97" w:rsidP="00155732">
            <w:pPr>
              <w:ind w:firstLine="0"/>
            </w:pPr>
            <w:r>
              <w:t>Timely visits (1 = most important, 8 = least important)</w:t>
            </w:r>
          </w:p>
        </w:tc>
        <w:tc>
          <w:tcPr>
            <w:tcW w:w="3869" w:type="dxa"/>
          </w:tcPr>
          <w:p w14:paraId="7E0BB9C4" w14:textId="54D3D39D" w:rsidR="00336B97" w:rsidRDefault="00336B97" w:rsidP="00155732">
            <w:pPr>
              <w:ind w:firstLine="0"/>
            </w:pPr>
            <w:r>
              <w:t>3</w:t>
            </w:r>
          </w:p>
        </w:tc>
      </w:tr>
      <w:tr w:rsidR="00336B97" w14:paraId="1922B9EF" w14:textId="77777777" w:rsidTr="00D46452">
        <w:trPr>
          <w:trHeight w:val="355"/>
        </w:trPr>
        <w:tc>
          <w:tcPr>
            <w:tcW w:w="2183" w:type="dxa"/>
          </w:tcPr>
          <w:p w14:paraId="6714062B" w14:textId="4A7D2E5D" w:rsidR="00336B97" w:rsidRDefault="00336B97" w:rsidP="00155732">
            <w:pPr>
              <w:ind w:firstLine="0"/>
            </w:pPr>
            <w:r>
              <w:t>Item4</w:t>
            </w:r>
          </w:p>
        </w:tc>
        <w:tc>
          <w:tcPr>
            <w:tcW w:w="1692" w:type="dxa"/>
          </w:tcPr>
          <w:p w14:paraId="063D84EE" w14:textId="250F24A8" w:rsidR="00336B97" w:rsidRDefault="00336B97" w:rsidP="00155732">
            <w:pPr>
              <w:ind w:firstLine="0"/>
            </w:pPr>
            <w:r>
              <w:t>Qualitative</w:t>
            </w:r>
          </w:p>
        </w:tc>
        <w:tc>
          <w:tcPr>
            <w:tcW w:w="1894" w:type="dxa"/>
          </w:tcPr>
          <w:p w14:paraId="012141C2" w14:textId="3A6BC775" w:rsidR="00336B97" w:rsidRDefault="00336B97" w:rsidP="00155732">
            <w:pPr>
              <w:ind w:firstLine="0"/>
            </w:pPr>
            <w:r>
              <w:t>Reliability (1 = most important, 8 = least important)</w:t>
            </w:r>
          </w:p>
        </w:tc>
        <w:tc>
          <w:tcPr>
            <w:tcW w:w="3869" w:type="dxa"/>
          </w:tcPr>
          <w:p w14:paraId="73E451CA" w14:textId="621170F0" w:rsidR="00336B97" w:rsidRDefault="00336B97" w:rsidP="00155732">
            <w:pPr>
              <w:ind w:firstLine="0"/>
            </w:pPr>
            <w:r>
              <w:t>4</w:t>
            </w:r>
          </w:p>
        </w:tc>
      </w:tr>
      <w:tr w:rsidR="00336B97" w14:paraId="42DBC629" w14:textId="77777777" w:rsidTr="00D46452">
        <w:trPr>
          <w:trHeight w:val="355"/>
        </w:trPr>
        <w:tc>
          <w:tcPr>
            <w:tcW w:w="2183" w:type="dxa"/>
          </w:tcPr>
          <w:p w14:paraId="6443B4F4" w14:textId="2F8BDD87" w:rsidR="00336B97" w:rsidRDefault="00336B97" w:rsidP="00155732">
            <w:pPr>
              <w:ind w:firstLine="0"/>
            </w:pPr>
            <w:r>
              <w:t>Item5</w:t>
            </w:r>
          </w:p>
        </w:tc>
        <w:tc>
          <w:tcPr>
            <w:tcW w:w="1692" w:type="dxa"/>
          </w:tcPr>
          <w:p w14:paraId="1481D826" w14:textId="57B1A975" w:rsidR="00336B97" w:rsidRDefault="00336B97" w:rsidP="00155732">
            <w:pPr>
              <w:ind w:firstLine="0"/>
            </w:pPr>
            <w:r>
              <w:t>Qualitative</w:t>
            </w:r>
          </w:p>
        </w:tc>
        <w:tc>
          <w:tcPr>
            <w:tcW w:w="1894" w:type="dxa"/>
          </w:tcPr>
          <w:p w14:paraId="544DE5AC" w14:textId="120F36DC" w:rsidR="00336B97" w:rsidRDefault="00336B97" w:rsidP="00155732">
            <w:pPr>
              <w:ind w:firstLine="0"/>
            </w:pPr>
            <w:r>
              <w:t>Options (1 = most important, 8 = least important)</w:t>
            </w:r>
          </w:p>
        </w:tc>
        <w:tc>
          <w:tcPr>
            <w:tcW w:w="3869" w:type="dxa"/>
          </w:tcPr>
          <w:p w14:paraId="4B70D658" w14:textId="779F204C" w:rsidR="00336B97" w:rsidRDefault="00336B97" w:rsidP="00155732">
            <w:pPr>
              <w:ind w:firstLine="0"/>
            </w:pPr>
            <w:r>
              <w:t>4</w:t>
            </w:r>
          </w:p>
        </w:tc>
      </w:tr>
      <w:tr w:rsidR="00336B97" w14:paraId="4E7833C6" w14:textId="77777777" w:rsidTr="00D46452">
        <w:trPr>
          <w:trHeight w:val="355"/>
        </w:trPr>
        <w:tc>
          <w:tcPr>
            <w:tcW w:w="2183" w:type="dxa"/>
          </w:tcPr>
          <w:p w14:paraId="044DE4B8" w14:textId="57A35BCF" w:rsidR="00336B97" w:rsidRDefault="00336B97" w:rsidP="00155732">
            <w:pPr>
              <w:ind w:firstLine="0"/>
            </w:pPr>
            <w:r>
              <w:t>Item6</w:t>
            </w:r>
          </w:p>
        </w:tc>
        <w:tc>
          <w:tcPr>
            <w:tcW w:w="1692" w:type="dxa"/>
          </w:tcPr>
          <w:p w14:paraId="3B4C27CF" w14:textId="4DD70CCB" w:rsidR="00336B97" w:rsidRDefault="00336B97" w:rsidP="00155732">
            <w:pPr>
              <w:ind w:firstLine="0"/>
            </w:pPr>
            <w:r>
              <w:t>Qualitative</w:t>
            </w:r>
          </w:p>
        </w:tc>
        <w:tc>
          <w:tcPr>
            <w:tcW w:w="1894" w:type="dxa"/>
          </w:tcPr>
          <w:p w14:paraId="739FF62E" w14:textId="3B9CEB5D" w:rsidR="00336B97" w:rsidRDefault="00336B97" w:rsidP="00155732">
            <w:pPr>
              <w:ind w:firstLine="0"/>
            </w:pPr>
            <w:r>
              <w:t>Hours of treatment (1 = most important, 8 = least important)</w:t>
            </w:r>
          </w:p>
        </w:tc>
        <w:tc>
          <w:tcPr>
            <w:tcW w:w="3869" w:type="dxa"/>
          </w:tcPr>
          <w:p w14:paraId="5AB43593" w14:textId="69584015" w:rsidR="00336B97" w:rsidRDefault="00336B97" w:rsidP="00155732">
            <w:pPr>
              <w:ind w:firstLine="0"/>
            </w:pPr>
            <w:r>
              <w:t>4</w:t>
            </w:r>
          </w:p>
        </w:tc>
      </w:tr>
      <w:tr w:rsidR="00336B97" w14:paraId="5B9CC266" w14:textId="77777777" w:rsidTr="00D46452">
        <w:trPr>
          <w:trHeight w:val="355"/>
        </w:trPr>
        <w:tc>
          <w:tcPr>
            <w:tcW w:w="2183" w:type="dxa"/>
          </w:tcPr>
          <w:p w14:paraId="746717EE" w14:textId="6E6F4376" w:rsidR="00336B97" w:rsidRDefault="00336B97" w:rsidP="00155732">
            <w:pPr>
              <w:ind w:firstLine="0"/>
            </w:pPr>
            <w:r>
              <w:t>Item7</w:t>
            </w:r>
          </w:p>
        </w:tc>
        <w:tc>
          <w:tcPr>
            <w:tcW w:w="1692" w:type="dxa"/>
          </w:tcPr>
          <w:p w14:paraId="320DFFF8" w14:textId="564D1CF6" w:rsidR="00336B97" w:rsidRDefault="00336B97" w:rsidP="00155732">
            <w:pPr>
              <w:ind w:firstLine="0"/>
            </w:pPr>
            <w:r>
              <w:t>Qualitative</w:t>
            </w:r>
          </w:p>
        </w:tc>
        <w:tc>
          <w:tcPr>
            <w:tcW w:w="1894" w:type="dxa"/>
          </w:tcPr>
          <w:p w14:paraId="5E21A655" w14:textId="751470ED" w:rsidR="00336B97" w:rsidRDefault="00336B97" w:rsidP="00155732">
            <w:pPr>
              <w:ind w:firstLine="0"/>
            </w:pPr>
            <w:r>
              <w:t>Courteous staff (1 = most important, 8 = least important)</w:t>
            </w:r>
          </w:p>
        </w:tc>
        <w:tc>
          <w:tcPr>
            <w:tcW w:w="3869" w:type="dxa"/>
          </w:tcPr>
          <w:p w14:paraId="4BF6F188" w14:textId="42AD63EA" w:rsidR="00336B97" w:rsidRDefault="00336B97" w:rsidP="00155732">
            <w:pPr>
              <w:ind w:firstLine="0"/>
            </w:pPr>
            <w:r>
              <w:t>3</w:t>
            </w:r>
          </w:p>
        </w:tc>
      </w:tr>
      <w:tr w:rsidR="00336B97" w14:paraId="5B3938A0" w14:textId="77777777" w:rsidTr="00D46452">
        <w:trPr>
          <w:trHeight w:val="355"/>
        </w:trPr>
        <w:tc>
          <w:tcPr>
            <w:tcW w:w="2183" w:type="dxa"/>
          </w:tcPr>
          <w:p w14:paraId="27DAB4A6" w14:textId="4EDC126A" w:rsidR="00336B97" w:rsidRDefault="00336B97" w:rsidP="00155732">
            <w:pPr>
              <w:ind w:firstLine="0"/>
            </w:pPr>
            <w:r>
              <w:t>Item8</w:t>
            </w:r>
          </w:p>
        </w:tc>
        <w:tc>
          <w:tcPr>
            <w:tcW w:w="1692" w:type="dxa"/>
          </w:tcPr>
          <w:p w14:paraId="0C5105DF" w14:textId="08954C62" w:rsidR="00336B97" w:rsidRDefault="00336B97" w:rsidP="00155732">
            <w:pPr>
              <w:ind w:firstLine="0"/>
            </w:pPr>
            <w:r>
              <w:t>Qualitative</w:t>
            </w:r>
          </w:p>
        </w:tc>
        <w:tc>
          <w:tcPr>
            <w:tcW w:w="1894" w:type="dxa"/>
          </w:tcPr>
          <w:p w14:paraId="1B5AED04" w14:textId="2C96D022" w:rsidR="00336B97" w:rsidRDefault="00336B97" w:rsidP="00155732">
            <w:pPr>
              <w:ind w:firstLine="0"/>
            </w:pPr>
            <w:r>
              <w:t>Evidence of active listening from doctor (1 = most important, 8 = least important)</w:t>
            </w:r>
          </w:p>
        </w:tc>
        <w:tc>
          <w:tcPr>
            <w:tcW w:w="3869" w:type="dxa"/>
          </w:tcPr>
          <w:p w14:paraId="0A43845A" w14:textId="21148ACA" w:rsidR="00336B97" w:rsidRDefault="00336B97" w:rsidP="00155732">
            <w:pPr>
              <w:ind w:firstLine="0"/>
            </w:pPr>
            <w:r>
              <w:t>3</w:t>
            </w:r>
          </w:p>
        </w:tc>
      </w:tr>
      <w:tr w:rsidR="00336B97" w14:paraId="3EC81B33" w14:textId="77777777" w:rsidTr="00D46452">
        <w:trPr>
          <w:trHeight w:val="355"/>
        </w:trPr>
        <w:tc>
          <w:tcPr>
            <w:tcW w:w="2183" w:type="dxa"/>
          </w:tcPr>
          <w:p w14:paraId="3D3E3A5A" w14:textId="3ED13431" w:rsidR="00336B97" w:rsidRDefault="00336B97" w:rsidP="00155732">
            <w:pPr>
              <w:ind w:firstLine="0"/>
            </w:pPr>
          </w:p>
        </w:tc>
        <w:tc>
          <w:tcPr>
            <w:tcW w:w="1692" w:type="dxa"/>
          </w:tcPr>
          <w:p w14:paraId="17515B93" w14:textId="30C2DE26" w:rsidR="00336B97" w:rsidRDefault="00336B97" w:rsidP="00155732">
            <w:pPr>
              <w:ind w:firstLine="0"/>
            </w:pPr>
          </w:p>
        </w:tc>
        <w:tc>
          <w:tcPr>
            <w:tcW w:w="1894" w:type="dxa"/>
          </w:tcPr>
          <w:p w14:paraId="2732D7D1" w14:textId="73C6E818" w:rsidR="00336B97" w:rsidRDefault="00336B97" w:rsidP="00155732">
            <w:pPr>
              <w:ind w:firstLine="0"/>
            </w:pPr>
          </w:p>
        </w:tc>
        <w:tc>
          <w:tcPr>
            <w:tcW w:w="3869" w:type="dxa"/>
          </w:tcPr>
          <w:p w14:paraId="648E365B" w14:textId="5A2C6260" w:rsidR="00336B97" w:rsidRDefault="00336B97" w:rsidP="008E01C1">
            <w:pPr>
              <w:keepNext/>
              <w:ind w:firstLine="0"/>
            </w:pPr>
          </w:p>
        </w:tc>
      </w:tr>
    </w:tbl>
    <w:p w14:paraId="4297B8AF" w14:textId="3153778B" w:rsidR="00155732" w:rsidRPr="00155732" w:rsidRDefault="008E01C1" w:rsidP="008E01C1">
      <w:pPr>
        <w:pStyle w:val="Caption"/>
        <w:jc w:val="center"/>
      </w:pPr>
      <w:bookmarkStart w:id="3" w:name="_Toc164027185"/>
      <w:r>
        <w:t xml:space="preserve">Figure </w:t>
      </w:r>
      <w:r>
        <w:fldChar w:fldCharType="begin"/>
      </w:r>
      <w:r>
        <w:instrText xml:space="preserve"> SEQ Figure \* ARABIC </w:instrText>
      </w:r>
      <w:r>
        <w:fldChar w:fldCharType="separate"/>
      </w:r>
      <w:r w:rsidR="00F5273C">
        <w:rPr>
          <w:noProof/>
        </w:rPr>
        <w:t>1</w:t>
      </w:r>
      <w:r>
        <w:fldChar w:fldCharType="end"/>
      </w:r>
      <w:r>
        <w:t>: Variable List and Data Types</w:t>
      </w:r>
      <w:bookmarkEnd w:id="3"/>
    </w:p>
    <w:bookmarkStart w:id="4" w:name="_Toc164090077"/>
    <w:p w14:paraId="27635527" w14:textId="2A6B99CE" w:rsidR="007954C8" w:rsidRDefault="00000000">
      <w:pPr>
        <w:pStyle w:val="SectionTitle"/>
      </w:pPr>
      <w:sdt>
        <w:sdtPr>
          <w:alias w:val="Title"/>
          <w:tag w:val=""/>
          <w:id w:val="-1756435886"/>
          <w:placeholder>
            <w:docPart w:val="07B6EDC053D0BF4A96BB07B54BCC7AE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E11AB5">
            <w:t>Andrew Fagundes</w:t>
          </w:r>
        </w:sdtContent>
      </w:sdt>
      <w:bookmarkEnd w:id="4"/>
    </w:p>
    <w:p w14:paraId="5F768549" w14:textId="6D3BC187" w:rsidR="00AC6FF2" w:rsidRDefault="00AC6FF2" w:rsidP="00AC6FF2">
      <w:pPr>
        <w:pStyle w:val="Heading2"/>
      </w:pPr>
      <w:bookmarkStart w:id="5" w:name="_Toc164090078"/>
      <w:r>
        <w:t>C1: Methods/Functions Used</w:t>
      </w:r>
      <w:bookmarkEnd w:id="5"/>
    </w:p>
    <w:p w14:paraId="2988B01B" w14:textId="0B64199C" w:rsidR="004755BA" w:rsidRDefault="00007529" w:rsidP="00007529">
      <w:r>
        <w:t xml:space="preserve">In this section, we will explore the data and determine the methods that will detect for duplicates, null values, outliers, and the re-expression of categorical variables. We begin by importing the Pandas and </w:t>
      </w:r>
      <w:proofErr w:type="spellStart"/>
      <w:r>
        <w:t>Numpy</w:t>
      </w:r>
      <w:proofErr w:type="spellEnd"/>
      <w:r>
        <w:t xml:space="preserve"> libraries. Following this, we import the CSV file as a data frame by using the following code: </w:t>
      </w:r>
      <w:proofErr w:type="spellStart"/>
      <w:r>
        <w:t>df</w:t>
      </w:r>
      <w:proofErr w:type="spellEnd"/>
      <w:r>
        <w:t xml:space="preserve"> = </w:t>
      </w:r>
      <w:proofErr w:type="spellStart"/>
      <w:proofErr w:type="gramStart"/>
      <w:r>
        <w:t>pd.read</w:t>
      </w:r>
      <w:proofErr w:type="gramEnd"/>
      <w:r>
        <w:t>_csv</w:t>
      </w:r>
      <w:proofErr w:type="spellEnd"/>
      <w:r>
        <w:t xml:space="preserve">(‘medical_raw_data.csv’, </w:t>
      </w:r>
      <w:proofErr w:type="spellStart"/>
      <w:r>
        <w:t>na_values</w:t>
      </w:r>
      <w:proofErr w:type="spellEnd"/>
      <w:r>
        <w:t xml:space="preserve"> = ‘NA’, </w:t>
      </w:r>
      <w:proofErr w:type="spellStart"/>
      <w:r>
        <w:t>index_col</w:t>
      </w:r>
      <w:proofErr w:type="spellEnd"/>
      <w:r>
        <w:t xml:space="preserve"> = 0). </w:t>
      </w:r>
      <w:r w:rsidR="00C40AB6">
        <w:t>Following this, I print the data frame as output and display all the columns for review. Once the data frame is saved, I used the “.</w:t>
      </w:r>
      <w:proofErr w:type="gramStart"/>
      <w:r w:rsidR="00C40AB6">
        <w:t>info(</w:t>
      </w:r>
      <w:proofErr w:type="gramEnd"/>
      <w:r w:rsidR="00C40AB6">
        <w:t xml:space="preserve">)” function to investigate the columns, non-null counts, and data types. Then, I review each variable’s values to determine if there is any data that looks incorrect, data that should be standardized, or data is being used in the proper format. To conduct this review, I start by checking the uniqueness constraints of columns </w:t>
      </w:r>
      <w:proofErr w:type="spellStart"/>
      <w:r w:rsidR="00C40AB6">
        <w:t>CaseOrder</w:t>
      </w:r>
      <w:proofErr w:type="spellEnd"/>
      <w:r w:rsidR="00C40AB6">
        <w:t xml:space="preserve">, </w:t>
      </w:r>
      <w:proofErr w:type="spellStart"/>
      <w:r w:rsidR="00C40AB6">
        <w:t>Customer_id</w:t>
      </w:r>
      <w:proofErr w:type="spellEnd"/>
      <w:r w:rsidR="00C40AB6">
        <w:t xml:space="preserve">, Interaction, and UID to make sure they contain unique values. I do this by </w:t>
      </w:r>
      <w:r w:rsidR="004755BA">
        <w:t>pulling out the columns I want to assess the uniqueness of and store them in a new data frame so I can use</w:t>
      </w:r>
      <w:r w:rsidR="00C40AB6">
        <w:t xml:space="preserve"> a for loop</w:t>
      </w:r>
      <w:r w:rsidR="004755BA">
        <w:t xml:space="preserve"> to quickly iterate through them and get the information I desire</w:t>
      </w:r>
      <w:r w:rsidR="00C40AB6">
        <w:t xml:space="preserve">. </w:t>
      </w:r>
      <w:r w:rsidR="00A5718F">
        <w:t xml:space="preserve">These four variables all had 10,000 unique values. </w:t>
      </w:r>
      <w:r w:rsidR="00C40AB6">
        <w:t xml:space="preserve">Then, I check for duplicate values in the data set with the following code: </w:t>
      </w:r>
      <w:proofErr w:type="spellStart"/>
      <w:proofErr w:type="gramStart"/>
      <w:r w:rsidR="00C40AB6">
        <w:t>df.duplicated</w:t>
      </w:r>
      <w:proofErr w:type="spellEnd"/>
      <w:proofErr w:type="gramEnd"/>
      <w:r w:rsidR="00C40AB6">
        <w:t>().</w:t>
      </w:r>
      <w:proofErr w:type="spellStart"/>
      <w:r w:rsidR="00C40AB6">
        <w:t>value_counts</w:t>
      </w:r>
      <w:proofErr w:type="spellEnd"/>
      <w:r w:rsidR="00C40AB6">
        <w:t>().</w:t>
      </w:r>
      <w:r w:rsidR="004755BA">
        <w:t xml:space="preserve"> This function provides the output of “False 10000” since there are no duplicates and 10,000 is the total rows in the data set.</w:t>
      </w:r>
      <w:r w:rsidR="00C40AB6">
        <w:t xml:space="preserve"> </w:t>
      </w:r>
      <w:r w:rsidR="00B82EB0">
        <w:t xml:space="preserve">To verify this, I compare the shape of the data set with the output. This is done with </w:t>
      </w:r>
      <w:proofErr w:type="gramStart"/>
      <w:r w:rsidR="00B82EB0">
        <w:t>the .shape</w:t>
      </w:r>
      <w:proofErr w:type="gramEnd"/>
      <w:r w:rsidR="00B82EB0">
        <w:t xml:space="preserve"> command, which illustrates the total number of rows and columns in the data set. </w:t>
      </w:r>
    </w:p>
    <w:p w14:paraId="7948FD0F" w14:textId="77777777" w:rsidR="00B20AAC" w:rsidRDefault="004755BA" w:rsidP="00007529">
      <w:r>
        <w:t>To discover the variables with</w:t>
      </w:r>
      <w:r w:rsidR="00C40AB6">
        <w:t xml:space="preserve"> </w:t>
      </w:r>
      <w:r>
        <w:t>null</w:t>
      </w:r>
      <w:r w:rsidR="00C40AB6">
        <w:t xml:space="preserve"> value</w:t>
      </w:r>
      <w:r>
        <w:t>s, I use</w:t>
      </w:r>
      <w:r w:rsidR="00C40AB6">
        <w:t xml:space="preserve"> the </w:t>
      </w:r>
      <w:proofErr w:type="spellStart"/>
      <w:proofErr w:type="gramStart"/>
      <w:r>
        <w:t>df</w:t>
      </w:r>
      <w:r w:rsidR="00C40AB6">
        <w:t>.isnull</w:t>
      </w:r>
      <w:proofErr w:type="spellEnd"/>
      <w:proofErr w:type="gramEnd"/>
      <w:r w:rsidR="00C40AB6">
        <w:t xml:space="preserve">().sum() method. </w:t>
      </w:r>
      <w:r>
        <w:t xml:space="preserve">The summary illustrates that the variables Children, Age, Income, </w:t>
      </w:r>
      <w:proofErr w:type="spellStart"/>
      <w:r>
        <w:t>Soft_drink</w:t>
      </w:r>
      <w:proofErr w:type="spellEnd"/>
      <w:r>
        <w:t xml:space="preserve">, Overweight, Anxiety, and </w:t>
      </w:r>
      <w:proofErr w:type="spellStart"/>
      <w:r>
        <w:t>Initial_days</w:t>
      </w:r>
      <w:proofErr w:type="spellEnd"/>
      <w:r>
        <w:t xml:space="preserve"> have null values. Once I know the variables with null values</w:t>
      </w:r>
      <w:r w:rsidR="00C40AB6">
        <w:t xml:space="preserve">, I check the statistical summary of the quantitative variables </w:t>
      </w:r>
      <w:r>
        <w:t xml:space="preserve">with missing data and without by using </w:t>
      </w:r>
      <w:proofErr w:type="gramStart"/>
      <w:r>
        <w:lastRenderedPageBreak/>
        <w:t>the .describe</w:t>
      </w:r>
      <w:proofErr w:type="gramEnd"/>
      <w:r>
        <w:t>() function. This provides me with the value count, mean, standard deviation, minimum, 25</w:t>
      </w:r>
      <w:r w:rsidRPr="004755BA">
        <w:rPr>
          <w:vertAlign w:val="superscript"/>
        </w:rPr>
        <w:t>th</w:t>
      </w:r>
      <w:r>
        <w:t xml:space="preserve"> percentile, 50</w:t>
      </w:r>
      <w:r w:rsidRPr="004755BA">
        <w:rPr>
          <w:vertAlign w:val="superscript"/>
        </w:rPr>
        <w:t>th</w:t>
      </w:r>
      <w:r>
        <w:t xml:space="preserve"> percentile, 75</w:t>
      </w:r>
      <w:r w:rsidRPr="004755BA">
        <w:rPr>
          <w:vertAlign w:val="superscript"/>
        </w:rPr>
        <w:t>th</w:t>
      </w:r>
      <w:r>
        <w:t xml:space="preserve"> percentile, and maximum values. </w:t>
      </w:r>
      <w:r w:rsidR="00B20AAC">
        <w:t xml:space="preserve">After completing this, we visualize the null values using histograms to verify gaps in the bar value. Following this, I use the </w:t>
      </w:r>
      <w:proofErr w:type="spellStart"/>
      <w:r w:rsidR="00B20AAC">
        <w:t>missingno’s</w:t>
      </w:r>
      <w:proofErr w:type="spellEnd"/>
      <w:r w:rsidR="00B20AAC">
        <w:t xml:space="preserve"> matrix to create a missing data matrix and </w:t>
      </w:r>
      <w:proofErr w:type="spellStart"/>
      <w:proofErr w:type="gramStart"/>
      <w:r w:rsidR="00B20AAC">
        <w:t>plt.title</w:t>
      </w:r>
      <w:proofErr w:type="spellEnd"/>
      <w:proofErr w:type="gramEnd"/>
      <w:r w:rsidR="00B20AAC">
        <w:t>() and .show() to customize the matrix.</w:t>
      </w:r>
    </w:p>
    <w:p w14:paraId="2A4106B5" w14:textId="6880FBD6" w:rsidR="003265D1" w:rsidRDefault="00B20AAC" w:rsidP="00007529">
      <w:r>
        <w:t xml:space="preserve">For outlier detection, we use the data in all quantitative variables and use the Seaborn package to generate boxplots for all quantitative variables described. Each boxplot will illustrate if there are any outliers. Other outlier detection methods such as histograms and z-scores were also used. </w:t>
      </w:r>
      <w:r w:rsidR="00664244">
        <w:t xml:space="preserve">Histograms are used to determine the distribution of each variable. </w:t>
      </w:r>
      <w:r w:rsidR="003A70E5">
        <w:t>Since we don’t know if the outliers found are factual errors, we extract them, save as their own data frame, and then remove them from the original data frame. We will use the z-scores to extract all records whose z-score is greater than 3</w:t>
      </w:r>
      <w:r w:rsidR="00664244">
        <w:t xml:space="preserve"> or less than -3</w:t>
      </w:r>
      <w:r w:rsidR="003A70E5">
        <w:t xml:space="preserve">. To do this, we import the </w:t>
      </w:r>
      <w:proofErr w:type="spellStart"/>
      <w:r w:rsidR="003A70E5">
        <w:t>Scipy.stats</w:t>
      </w:r>
      <w:proofErr w:type="spellEnd"/>
      <w:r w:rsidR="003A70E5">
        <w:t xml:space="preserve"> function. </w:t>
      </w:r>
      <w:r>
        <w:t xml:space="preserve">Two variables, ‘Overweight’ and ‘Anxiety’, were excluded from this since they needed to be re-expressed. These were converted from 0’s and 1’s to Yes and No for data uniformity. Afterwards, data profiling would be used to determine that the values are acceptable. </w:t>
      </w:r>
    </w:p>
    <w:p w14:paraId="45963075" w14:textId="74BBD32A" w:rsidR="00B20AAC" w:rsidRDefault="00B20AAC" w:rsidP="00007529">
      <w:r>
        <w:t>To determine the re-expression of variables, I start by checking for incorrect datatypes using .</w:t>
      </w:r>
      <w:proofErr w:type="gramStart"/>
      <w:r>
        <w:t>info(</w:t>
      </w:r>
      <w:proofErr w:type="gramEnd"/>
      <w:r>
        <w:t>) on the data frame containing the medical data to get a summary of the columns and their data types. To check for categorical variables that need re-encoding, I use .</w:t>
      </w:r>
      <w:proofErr w:type="spellStart"/>
      <w:r>
        <w:t>value_</w:t>
      </w:r>
      <w:proofErr w:type="gramStart"/>
      <w:r>
        <w:t>counts</w:t>
      </w:r>
      <w:proofErr w:type="spellEnd"/>
      <w:r>
        <w:t>(</w:t>
      </w:r>
      <w:proofErr w:type="gramEnd"/>
      <w:r>
        <w:t>). This returns the total number of rows for each option, which is optimal for scanning potential problems. There were two variables, ‘Overweight’ and ‘Anxiety’, that were using 0’s and 1’s to represent Yes and No in a categorical way</w:t>
      </w:r>
      <w:r w:rsidR="0048484D">
        <w:t>, while there was one variable, ‘</w:t>
      </w:r>
      <w:proofErr w:type="spellStart"/>
      <w:r w:rsidR="0048484D">
        <w:t>Soft_drink</w:t>
      </w:r>
      <w:proofErr w:type="spellEnd"/>
      <w:r w:rsidR="0048484D">
        <w:t>’, that was using Yes and No</w:t>
      </w:r>
      <w:r>
        <w:t xml:space="preserve">. </w:t>
      </w:r>
      <w:r w:rsidR="0032175B">
        <w:t>To treat the missing values for the t</w:t>
      </w:r>
      <w:r w:rsidR="00901D1F">
        <w:t>hree categorical</w:t>
      </w:r>
      <w:r w:rsidR="0032175B">
        <w:t xml:space="preserve"> variables, we will calculate the percentage of each category (0 and 1) and impute missing values with the highest </w:t>
      </w:r>
      <w:r w:rsidR="0032175B">
        <w:lastRenderedPageBreak/>
        <w:t>percentage category</w:t>
      </w:r>
      <w:r w:rsidR="00260F26">
        <w:t xml:space="preserve"> </w:t>
      </w:r>
      <w:r w:rsidR="00260F26">
        <w:t>(</w:t>
      </w:r>
      <w:proofErr w:type="spellStart"/>
      <w:r w:rsidR="00260F26">
        <w:t>Tamboli</w:t>
      </w:r>
      <w:proofErr w:type="spellEnd"/>
      <w:r w:rsidR="00260F26">
        <w:t xml:space="preserve"> 2021)</w:t>
      </w:r>
      <w:r w:rsidR="0032175B">
        <w:t xml:space="preserve">. </w:t>
      </w:r>
      <w:r>
        <w:t xml:space="preserve">The rest of the Boolean variables in the data set were expressed as Yes or No. </w:t>
      </w:r>
      <w:r w:rsidR="00B82EB0">
        <w:t xml:space="preserve">The re-expression takes place so that all these variables represent the same categories. Children, Age, Income, and </w:t>
      </w:r>
      <w:proofErr w:type="spellStart"/>
      <w:r w:rsidR="00B82EB0">
        <w:t>Initial_days</w:t>
      </w:r>
      <w:proofErr w:type="spellEnd"/>
      <w:r w:rsidR="00B82EB0">
        <w:t xml:space="preserve"> are quantitative variables while Overweight, </w:t>
      </w:r>
      <w:proofErr w:type="spellStart"/>
      <w:r w:rsidR="00B82EB0">
        <w:t>Soft_drink</w:t>
      </w:r>
      <w:proofErr w:type="spellEnd"/>
      <w:r w:rsidR="00B82EB0">
        <w:t xml:space="preserve"> and Anxiety are qualitative as they expressed Yes and No. However, </w:t>
      </w:r>
      <w:proofErr w:type="spellStart"/>
      <w:r w:rsidR="00B82EB0">
        <w:t>Soft_drink</w:t>
      </w:r>
      <w:proofErr w:type="spellEnd"/>
      <w:r w:rsidR="00B82EB0">
        <w:t xml:space="preserve"> is not re-expressed to represent Yes or No. To fix this, ordinal encoding is used to re-express “Yes” as 1 and “No” as 0 </w:t>
      </w:r>
      <w:r w:rsidR="0032175B">
        <w:t xml:space="preserve">followed by filling in the missing values </w:t>
      </w:r>
      <w:r w:rsidR="00B82EB0">
        <w:t xml:space="preserve">(Middleton, 2024). </w:t>
      </w:r>
      <w:r w:rsidR="0032175B">
        <w:t xml:space="preserve">The ordinal encoding process involves replicating the variable by replacing the categorical values with numeric values. This established by setting up a dictionary for converting the categorical values to numeric values. </w:t>
      </w:r>
      <w:r w:rsidR="003A70E5">
        <w:t xml:space="preserve">Once the dictionary is created, we use </w:t>
      </w:r>
      <w:proofErr w:type="gramStart"/>
      <w:r w:rsidR="003A70E5">
        <w:t>the .replace</w:t>
      </w:r>
      <w:proofErr w:type="gramEnd"/>
      <w:r w:rsidR="003A70E5">
        <w:t>(</w:t>
      </w:r>
      <w:proofErr w:type="spellStart"/>
      <w:r w:rsidR="003A70E5">
        <w:t>dict_soft_drink</w:t>
      </w:r>
      <w:proofErr w:type="spellEnd"/>
      <w:r w:rsidR="003A70E5">
        <w:t xml:space="preserve">, </w:t>
      </w:r>
      <w:proofErr w:type="spellStart"/>
      <w:r w:rsidR="003A70E5">
        <w:t>inplace</w:t>
      </w:r>
      <w:proofErr w:type="spellEnd"/>
      <w:r w:rsidR="003A70E5">
        <w:t>=True) function to replace the variable’s values and store in the existing data frame. Finally, we run .</w:t>
      </w:r>
      <w:proofErr w:type="gramStart"/>
      <w:r w:rsidR="003A70E5">
        <w:t>info(</w:t>
      </w:r>
      <w:proofErr w:type="gramEnd"/>
      <w:r w:rsidR="003A70E5">
        <w:t xml:space="preserve">) to </w:t>
      </w:r>
      <w:r w:rsidR="001C4585">
        <w:t>verify that no missing values remain</w:t>
      </w:r>
      <w:r w:rsidR="003A70E5">
        <w:t xml:space="preserve">. </w:t>
      </w:r>
    </w:p>
    <w:p w14:paraId="5C79D8C4" w14:textId="5C7E4BEF" w:rsidR="00AC6FF2" w:rsidRDefault="00AC6FF2" w:rsidP="00AC6FF2">
      <w:pPr>
        <w:pStyle w:val="Heading2"/>
      </w:pPr>
      <w:bookmarkStart w:id="6" w:name="_Toc164090079"/>
      <w:r>
        <w:t>C2: Reasoning</w:t>
      </w:r>
      <w:bookmarkEnd w:id="6"/>
    </w:p>
    <w:p w14:paraId="55A7EA0F" w14:textId="77777777" w:rsidR="008F19AB" w:rsidRDefault="008E65F5" w:rsidP="008F19AB">
      <w:r>
        <w:t>Based on the functions and meth</w:t>
      </w:r>
      <w:r w:rsidR="00426AB0">
        <w:t xml:space="preserve">ods </w:t>
      </w:r>
      <w:r>
        <w:t xml:space="preserve">used from the </w:t>
      </w:r>
      <w:proofErr w:type="gramStart"/>
      <w:r>
        <w:t>pandas</w:t>
      </w:r>
      <w:proofErr w:type="gramEnd"/>
      <w:r>
        <w:t xml:space="preserve"> library, it was possible to review the data set’s variables and determine whether </w:t>
      </w:r>
      <w:r w:rsidR="00426AB0">
        <w:t>there were any d</w:t>
      </w:r>
      <w:r>
        <w:t>uplicated</w:t>
      </w:r>
      <w:r w:rsidR="00426AB0">
        <w:t xml:space="preserve"> values, missing values and outliers. Along with pandas, packages were used such as seaborn and scikit to create the boxplots and PCA analysis. </w:t>
      </w:r>
    </w:p>
    <w:p w14:paraId="269194E5" w14:textId="00718CAB" w:rsidR="008E65F5" w:rsidRDefault="008F19AB" w:rsidP="008F19AB">
      <w:r>
        <w:t xml:space="preserve">The approach for detecting duplicates was used because it made it possible to observe the entire data set for duplicate values. All the columns along with null values were illustrated with this approach, which makes it easy to understand the big picture. </w:t>
      </w:r>
      <w:r w:rsidR="008E65F5">
        <w:t xml:space="preserve"> </w:t>
      </w:r>
    </w:p>
    <w:p w14:paraId="6D5E3210" w14:textId="3B1C8C0E" w:rsidR="00D326BC" w:rsidRDefault="00D326BC" w:rsidP="008F19AB">
      <w:r>
        <w:t xml:space="preserve">To find missing values, we use the </w:t>
      </w:r>
      <w:proofErr w:type="gramStart"/>
      <w:r>
        <w:t>‘.</w:t>
      </w:r>
      <w:proofErr w:type="spellStart"/>
      <w:r>
        <w:t>isnull</w:t>
      </w:r>
      <w:proofErr w:type="spellEnd"/>
      <w:proofErr w:type="gramEnd"/>
      <w:r>
        <w:t xml:space="preserve">()’ function on the variables. If the results from each column contain any missing data, the column name is collected into a list. This function can be used for finding missing values for numeric, object and datetime objects. </w:t>
      </w:r>
    </w:p>
    <w:p w14:paraId="2EF1E420" w14:textId="7E6B16FF" w:rsidR="00D326BC" w:rsidRDefault="00D326BC" w:rsidP="008F19AB">
      <w:r>
        <w:lastRenderedPageBreak/>
        <w:t xml:space="preserve">Boxplots from the Seaborn package </w:t>
      </w:r>
      <w:proofErr w:type="gramStart"/>
      <w:r>
        <w:t>were</w:t>
      </w:r>
      <w:proofErr w:type="gramEnd"/>
      <w:r>
        <w:t xml:space="preserve"> used for outlier detection. Box plots provide self-explanatory charts with left and right whiskers and any dots that appear beyond these whiskers indicate outliers. </w:t>
      </w:r>
    </w:p>
    <w:p w14:paraId="1BDCD6E2" w14:textId="382A1DCC" w:rsidR="000F20F2" w:rsidRDefault="000F20F2" w:rsidP="008F19AB">
      <w:r>
        <w:t>For the expression of variables, data uniformity is important to keep things consistent and</w:t>
      </w:r>
      <w:r w:rsidR="00D326BC">
        <w:t xml:space="preserve"> clear. For the variables with 0/1 values, these needed </w:t>
      </w:r>
      <w:r w:rsidR="008F19AB">
        <w:t xml:space="preserve">to </w:t>
      </w:r>
      <w:r w:rsidR="00D326BC">
        <w:t xml:space="preserve">provide a Yes or No, which is why they were re-expressed from a numerical to a categorical datatype with Yes or No after the missing values were imputed.  </w:t>
      </w:r>
    </w:p>
    <w:p w14:paraId="62279DC5" w14:textId="7AF82D7F" w:rsidR="00DB1E00" w:rsidRPr="0022125C" w:rsidRDefault="00DB1E00" w:rsidP="008E01C1">
      <w:r>
        <w:t xml:space="preserve">The </w:t>
      </w:r>
      <w:proofErr w:type="gramStart"/>
      <w:r>
        <w:t>‘.describe</w:t>
      </w:r>
      <w:proofErr w:type="gramEnd"/>
      <w:r>
        <w:t xml:space="preserve">()’ function will provide a summary of quantitative data, which illustrates the data through statistical measures such as the mean, standard deviation, and min/max. </w:t>
      </w:r>
      <w:r w:rsidR="00446951">
        <w:t>The ‘.</w:t>
      </w:r>
      <w:proofErr w:type="spellStart"/>
      <w:r w:rsidR="00446951">
        <w:t>value_</w:t>
      </w:r>
      <w:proofErr w:type="gramStart"/>
      <w:r w:rsidR="00446951">
        <w:t>counts</w:t>
      </w:r>
      <w:proofErr w:type="spellEnd"/>
      <w:r w:rsidR="00446951">
        <w:t>(</w:t>
      </w:r>
      <w:proofErr w:type="gramEnd"/>
      <w:r w:rsidR="00446951">
        <w:t xml:space="preserve">)’ allows me to understand qualitative variables by understanding how many observations were collected per option and what the names of those options are. </w:t>
      </w:r>
    </w:p>
    <w:p w14:paraId="412FCE71" w14:textId="7370AEDE" w:rsidR="00AC6FF2" w:rsidRDefault="00AC6FF2" w:rsidP="00AC6FF2">
      <w:pPr>
        <w:pStyle w:val="Heading2"/>
      </w:pPr>
      <w:bookmarkStart w:id="7" w:name="_Toc164090080"/>
      <w:r>
        <w:t>C3: Programming Language</w:t>
      </w:r>
      <w:bookmarkEnd w:id="7"/>
    </w:p>
    <w:p w14:paraId="25EEF680" w14:textId="7AD17869" w:rsidR="0049441C" w:rsidRDefault="00426AB0" w:rsidP="005365BE">
      <w:r>
        <w:t xml:space="preserve">I used Python and the packages Pandas, NumPy, Missingno, Matplotlib, </w:t>
      </w:r>
      <w:proofErr w:type="spellStart"/>
      <w:r w:rsidR="001B593E">
        <w:t>Sklearn</w:t>
      </w:r>
      <w:proofErr w:type="spellEnd"/>
      <w:r w:rsidR="001B593E">
        <w:t xml:space="preserve">, </w:t>
      </w:r>
      <w:r>
        <w:t xml:space="preserve">and Seaborn. </w:t>
      </w:r>
      <w:proofErr w:type="spellStart"/>
      <w:r w:rsidR="00DB1E00">
        <w:t>Numpy</w:t>
      </w:r>
      <w:proofErr w:type="spellEnd"/>
      <w:r w:rsidR="00DB1E00">
        <w:t xml:space="preserve"> provides mathematical functions that may be necessary for transforming the data, and pandas provides a logical structure called a data frame, which allows us to store the CSV in a similar format to a spreadsheet with functions to transform or standardize the data as needed. Once the data is cleaned, a Principal Component Analysis will be performed, and this makes use of the PCA method from </w:t>
      </w:r>
      <w:proofErr w:type="spellStart"/>
      <w:r w:rsidR="00DB1E00">
        <w:t>SKlearn</w:t>
      </w:r>
      <w:proofErr w:type="spellEnd"/>
      <w:r w:rsidR="00DB1E00">
        <w:t xml:space="preserve"> to perform the PCA analysis. Seaborn is used to graph any scree plots used as part of this PCA.</w:t>
      </w:r>
    </w:p>
    <w:p w14:paraId="68EA3664" w14:textId="1607B842" w:rsidR="00426AB0" w:rsidRPr="0022125C" w:rsidRDefault="00426AB0" w:rsidP="005365BE">
      <w:r>
        <w:t xml:space="preserve">This decision was made because Python is one of the most popular programming languages in data analytics. </w:t>
      </w:r>
      <w:r w:rsidR="001F2042">
        <w:t>One reason I chose Python is because it is valuable for complicated statistical tests and communicating the findings with data visualization</w:t>
      </w:r>
      <w:r w:rsidR="00C50E34">
        <w:t xml:space="preserve"> (</w:t>
      </w:r>
      <w:r w:rsidR="00C50E34" w:rsidRPr="00671E46">
        <w:t>https://www.wgu.edu/online-it-degrees/programming-languages/r-or-python.html</w:t>
      </w:r>
      <w:r w:rsidR="00C50E34">
        <w:t>)</w:t>
      </w:r>
      <w:r w:rsidR="001F2042">
        <w:t xml:space="preserve">. </w:t>
      </w:r>
      <w:r w:rsidR="0049441C">
        <w:t xml:space="preserve">Python code </w:t>
      </w:r>
      <w:r w:rsidR="0049441C">
        <w:lastRenderedPageBreak/>
        <w:t xml:space="preserve">is typically easier to write and handles large data sets well. </w:t>
      </w:r>
      <w:r>
        <w:t xml:space="preserve">It is also intuitive and has a smoother learning curve compared to R, along with a variety of libraries and packages that help with coding. </w:t>
      </w:r>
      <w:r w:rsidR="0049441C">
        <w:t>I wrote my</w:t>
      </w:r>
      <w:r w:rsidR="007004CA">
        <w:t xml:space="preserve"> code in </w:t>
      </w:r>
      <w:proofErr w:type="spellStart"/>
      <w:r w:rsidR="007004CA">
        <w:t>Jupyter</w:t>
      </w:r>
      <w:proofErr w:type="spellEnd"/>
      <w:r w:rsidR="007004CA">
        <w:t xml:space="preserve"> Notebook because it is easy to attach </w:t>
      </w:r>
      <w:r w:rsidR="0049441C">
        <w:t xml:space="preserve">the </w:t>
      </w:r>
      <w:r w:rsidR="007004CA">
        <w:t xml:space="preserve">notebook file for the assessment. </w:t>
      </w:r>
      <w:r w:rsidR="00671E46">
        <w:t xml:space="preserve"> </w:t>
      </w:r>
    </w:p>
    <w:p w14:paraId="3CEC892B" w14:textId="7CF7A67A" w:rsidR="00AC6FF2" w:rsidRDefault="00AC6FF2" w:rsidP="00AC6FF2">
      <w:pPr>
        <w:pStyle w:val="Heading2"/>
      </w:pPr>
      <w:bookmarkStart w:id="8" w:name="_Toc164090081"/>
      <w:r>
        <w:t>C4: Code</w:t>
      </w:r>
      <w:bookmarkEnd w:id="8"/>
    </w:p>
    <w:p w14:paraId="2E812949" w14:textId="34F41977" w:rsidR="00551A67" w:rsidRDefault="00551A67" w:rsidP="00260F26">
      <w:pPr>
        <w:ind w:left="720" w:firstLine="0"/>
        <w:rPr>
          <w:i/>
          <w:iCs/>
        </w:rPr>
      </w:pPr>
      <w:r>
        <w:t xml:space="preserve">For full code, see code attached. This is in the following file: </w:t>
      </w:r>
      <w:r w:rsidRPr="00551A67">
        <w:rPr>
          <w:i/>
          <w:iCs/>
        </w:rPr>
        <w:t xml:space="preserve">‘D206 Data Cleaning </w:t>
      </w:r>
      <w:proofErr w:type="spellStart"/>
      <w:r w:rsidRPr="00551A67">
        <w:rPr>
          <w:i/>
          <w:iCs/>
        </w:rPr>
        <w:t>FINAL.</w:t>
      </w:r>
      <w:proofErr w:type="gramStart"/>
      <w:r w:rsidRPr="00551A67">
        <w:rPr>
          <w:i/>
          <w:iCs/>
        </w:rPr>
        <w:t>ipynb</w:t>
      </w:r>
      <w:proofErr w:type="spellEnd"/>
      <w:proofErr w:type="gramEnd"/>
      <w:r w:rsidR="00260F26">
        <w:rPr>
          <w:i/>
          <w:iCs/>
        </w:rPr>
        <w:t>’</w:t>
      </w:r>
    </w:p>
    <w:p w14:paraId="3817EA95" w14:textId="77777777" w:rsidR="00F5273C" w:rsidRDefault="00F5273C" w:rsidP="00F5273C">
      <w:pPr>
        <w:keepNext/>
        <w:ind w:firstLine="0"/>
        <w:jc w:val="center"/>
      </w:pPr>
      <w:r>
        <w:rPr>
          <w:noProof/>
        </w:rPr>
        <w:drawing>
          <wp:inline distT="0" distB="0" distL="0" distR="0" wp14:anchorId="121EC91C" wp14:editId="6C9866DB">
            <wp:extent cx="2536971" cy="622570"/>
            <wp:effectExtent l="0" t="0" r="3175" b="0"/>
            <wp:docPr id="1529943189" name="Picture 51" descr="A white rectangular objec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43189" name="Picture 51" descr="A white rectangular object with blu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5388" cy="641813"/>
                    </a:xfrm>
                    <a:prstGeom prst="rect">
                      <a:avLst/>
                    </a:prstGeom>
                  </pic:spPr>
                </pic:pic>
              </a:graphicData>
            </a:graphic>
          </wp:inline>
        </w:drawing>
      </w:r>
      <w:r>
        <w:rPr>
          <w:noProof/>
        </w:rPr>
        <w:drawing>
          <wp:inline distT="0" distB="0" distL="0" distR="0" wp14:anchorId="51C78040" wp14:editId="63F5ED2B">
            <wp:extent cx="5943600" cy="721360"/>
            <wp:effectExtent l="0" t="0" r="0" b="2540"/>
            <wp:docPr id="5986887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88729" name="Picture 5986887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21360"/>
                    </a:xfrm>
                    <a:prstGeom prst="rect">
                      <a:avLst/>
                    </a:prstGeom>
                  </pic:spPr>
                </pic:pic>
              </a:graphicData>
            </a:graphic>
          </wp:inline>
        </w:drawing>
      </w:r>
    </w:p>
    <w:p w14:paraId="088F2029" w14:textId="3D899BAB" w:rsidR="00F5273C" w:rsidRDefault="00F5273C" w:rsidP="00F5273C">
      <w:pPr>
        <w:pStyle w:val="Caption"/>
        <w:jc w:val="center"/>
      </w:pPr>
      <w:bookmarkStart w:id="9" w:name="_Toc164027186"/>
      <w:r>
        <w:t xml:space="preserve">Figure </w:t>
      </w:r>
      <w:r>
        <w:fldChar w:fldCharType="begin"/>
      </w:r>
      <w:r>
        <w:instrText xml:space="preserve"> SEQ Figure \* ARABIC </w:instrText>
      </w:r>
      <w:r>
        <w:fldChar w:fldCharType="separate"/>
      </w:r>
      <w:r>
        <w:rPr>
          <w:noProof/>
        </w:rPr>
        <w:t>2</w:t>
      </w:r>
      <w:r>
        <w:fldChar w:fldCharType="end"/>
      </w:r>
      <w:r>
        <w:t xml:space="preserve">: Shape of data frame and total duplicated values that </w:t>
      </w:r>
      <w:bookmarkEnd w:id="9"/>
      <w:r w:rsidR="00664244">
        <w:t>exist.</w:t>
      </w:r>
    </w:p>
    <w:p w14:paraId="4BCA794B" w14:textId="77777777" w:rsidR="00F5273C" w:rsidRDefault="00F5273C" w:rsidP="00F5273C">
      <w:pPr>
        <w:keepNext/>
        <w:ind w:firstLine="0"/>
        <w:jc w:val="center"/>
      </w:pPr>
      <w:r>
        <w:rPr>
          <w:noProof/>
        </w:rPr>
        <w:lastRenderedPageBreak/>
        <w:drawing>
          <wp:inline distT="0" distB="0" distL="0" distR="0" wp14:anchorId="38E2693B" wp14:editId="7082C614">
            <wp:extent cx="2921697" cy="5535038"/>
            <wp:effectExtent l="0" t="0" r="0" b="2540"/>
            <wp:docPr id="1290651226"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51226" name="Picture 5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5732" cy="5580572"/>
                    </a:xfrm>
                    <a:prstGeom prst="rect">
                      <a:avLst/>
                    </a:prstGeom>
                  </pic:spPr>
                </pic:pic>
              </a:graphicData>
            </a:graphic>
          </wp:inline>
        </w:drawing>
      </w:r>
    </w:p>
    <w:p w14:paraId="319C1EAB" w14:textId="138D33A6" w:rsidR="00F5273C" w:rsidRDefault="00F5273C" w:rsidP="00F5273C">
      <w:pPr>
        <w:pStyle w:val="Caption"/>
        <w:jc w:val="center"/>
      </w:pPr>
      <w:bookmarkStart w:id="10" w:name="_Toc164027187"/>
      <w:r>
        <w:t xml:space="preserve">Figure </w:t>
      </w:r>
      <w:r>
        <w:fldChar w:fldCharType="begin"/>
      </w:r>
      <w:r>
        <w:instrText xml:space="preserve"> SEQ Figure \* ARABIC </w:instrText>
      </w:r>
      <w:r>
        <w:fldChar w:fldCharType="separate"/>
      </w:r>
      <w:r>
        <w:rPr>
          <w:noProof/>
        </w:rPr>
        <w:t>3</w:t>
      </w:r>
      <w:r>
        <w:fldChar w:fldCharType="end"/>
      </w:r>
      <w:r>
        <w:t xml:space="preserve">: Summary of variables with null </w:t>
      </w:r>
      <w:bookmarkEnd w:id="10"/>
      <w:r w:rsidR="00664244">
        <w:t>values.</w:t>
      </w:r>
    </w:p>
    <w:p w14:paraId="384C53E2" w14:textId="77777777" w:rsidR="00F5273C" w:rsidRDefault="00F5273C" w:rsidP="00F5273C">
      <w:pPr>
        <w:keepNext/>
        <w:ind w:firstLine="0"/>
        <w:jc w:val="center"/>
      </w:pPr>
      <w:r>
        <w:rPr>
          <w:noProof/>
        </w:rPr>
        <w:drawing>
          <wp:inline distT="0" distB="0" distL="0" distR="0" wp14:anchorId="3F7CF37E" wp14:editId="3F7E6F5B">
            <wp:extent cx="4066162" cy="834085"/>
            <wp:effectExtent l="0" t="0" r="0" b="4445"/>
            <wp:docPr id="1453694368" name="Picture 5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94368" name="Picture 57" descr="A screenshot of a computer cod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2734" cy="845690"/>
                    </a:xfrm>
                    <a:prstGeom prst="rect">
                      <a:avLst/>
                    </a:prstGeom>
                  </pic:spPr>
                </pic:pic>
              </a:graphicData>
            </a:graphic>
          </wp:inline>
        </w:drawing>
      </w:r>
    </w:p>
    <w:p w14:paraId="779B1F13" w14:textId="3821B86E" w:rsidR="008B26F5" w:rsidRPr="008B26F5" w:rsidRDefault="00F5273C" w:rsidP="00F5273C">
      <w:pPr>
        <w:pStyle w:val="Caption"/>
        <w:jc w:val="center"/>
      </w:pPr>
      <w:bookmarkStart w:id="11" w:name="_Toc164027188"/>
      <w:r>
        <w:t xml:space="preserve">Figure </w:t>
      </w:r>
      <w:r>
        <w:fldChar w:fldCharType="begin"/>
      </w:r>
      <w:r>
        <w:instrText xml:space="preserve"> SEQ Figure \* ARABIC </w:instrText>
      </w:r>
      <w:r>
        <w:fldChar w:fldCharType="separate"/>
      </w:r>
      <w:r>
        <w:rPr>
          <w:noProof/>
        </w:rPr>
        <w:t>4</w:t>
      </w:r>
      <w:r>
        <w:fldChar w:fldCharType="end"/>
      </w:r>
      <w:r>
        <w:t xml:space="preserve">: Histograms of quantitative </w:t>
      </w:r>
      <w:bookmarkEnd w:id="11"/>
      <w:r w:rsidR="00664244">
        <w:t>variables.</w:t>
      </w:r>
    </w:p>
    <w:p w14:paraId="44D899E5" w14:textId="77777777" w:rsidR="00397698" w:rsidRDefault="00397698" w:rsidP="00397698">
      <w:pPr>
        <w:ind w:firstLine="0"/>
      </w:pPr>
    </w:p>
    <w:p w14:paraId="19D9EB45" w14:textId="1D5AF0E7" w:rsidR="00AC6FF2" w:rsidRDefault="00AC6FF2" w:rsidP="00397698">
      <w:pPr>
        <w:pStyle w:val="Heading1"/>
      </w:pPr>
      <w:bookmarkStart w:id="12" w:name="_Toc164090082"/>
      <w:r>
        <w:lastRenderedPageBreak/>
        <w:t>Part III: Data Cleaning (Treatment)</w:t>
      </w:r>
      <w:bookmarkEnd w:id="12"/>
    </w:p>
    <w:p w14:paraId="078E2E58" w14:textId="340FA50F" w:rsidR="00AC6FF2" w:rsidRDefault="00AC6FF2" w:rsidP="00EC43E5">
      <w:pPr>
        <w:pStyle w:val="Heading2"/>
      </w:pPr>
      <w:bookmarkStart w:id="13" w:name="_Toc164090083"/>
      <w:r>
        <w:t>D1: Detection Results</w:t>
      </w:r>
      <w:bookmarkEnd w:id="13"/>
    </w:p>
    <w:p w14:paraId="5D438ABB" w14:textId="71256C8F" w:rsidR="00765CE3" w:rsidRDefault="00765CE3" w:rsidP="00200462">
      <w:r>
        <w:t xml:space="preserve">The first issue solved were the duplicated values. Based on the output of the code, there were no duplicated values in the data set. The output was derived from the </w:t>
      </w:r>
      <w:proofErr w:type="spellStart"/>
      <w:proofErr w:type="gramStart"/>
      <w:r>
        <w:t>df.duplicated</w:t>
      </w:r>
      <w:proofErr w:type="spellEnd"/>
      <w:proofErr w:type="gramEnd"/>
      <w:r>
        <w:t>().</w:t>
      </w:r>
      <w:proofErr w:type="spellStart"/>
      <w:r>
        <w:t>value_counts</w:t>
      </w:r>
      <w:proofErr w:type="spellEnd"/>
      <w:r>
        <w:t>() function</w:t>
      </w:r>
      <w:r w:rsidR="00397698">
        <w:t xml:space="preserve">, which </w:t>
      </w:r>
      <w:r w:rsidR="00200462">
        <w:t>resulted in ‘False 10000’.</w:t>
      </w:r>
    </w:p>
    <w:p w14:paraId="0EC18A15" w14:textId="77777777" w:rsidR="00F5273C" w:rsidRDefault="007B77BD" w:rsidP="00F5273C">
      <w:pPr>
        <w:keepNext/>
      </w:pPr>
      <w:r>
        <w:t xml:space="preserve">To determine if any missing values exist in the variables of the dataset, we use the following function, </w:t>
      </w:r>
      <w:proofErr w:type="spellStart"/>
      <w:proofErr w:type="gramStart"/>
      <w:r>
        <w:t>df.isnull</w:t>
      </w:r>
      <w:proofErr w:type="spellEnd"/>
      <w:proofErr w:type="gramEnd"/>
      <w:r>
        <w:t>().sum(). 7 columns have missing values: children</w:t>
      </w:r>
      <w:r w:rsidR="00765CE3">
        <w:t xml:space="preserve"> (2588)</w:t>
      </w:r>
      <w:r>
        <w:t>, age</w:t>
      </w:r>
      <w:r w:rsidR="00765CE3">
        <w:t xml:space="preserve"> (2414)</w:t>
      </w:r>
      <w:r>
        <w:t>, income</w:t>
      </w:r>
      <w:r w:rsidR="00765CE3">
        <w:t xml:space="preserve"> (2464)</w:t>
      </w:r>
      <w:r>
        <w:t xml:space="preserve">, </w:t>
      </w:r>
      <w:proofErr w:type="spellStart"/>
      <w:r>
        <w:t>soft_drink</w:t>
      </w:r>
      <w:proofErr w:type="spellEnd"/>
      <w:r w:rsidR="00765CE3">
        <w:t xml:space="preserve"> (2467)</w:t>
      </w:r>
      <w:r>
        <w:t>, overweight</w:t>
      </w:r>
      <w:r w:rsidR="00765CE3">
        <w:t xml:space="preserve"> (982)</w:t>
      </w:r>
      <w:r>
        <w:t>, anxiety</w:t>
      </w:r>
      <w:r w:rsidR="00765CE3">
        <w:t xml:space="preserve"> (984)</w:t>
      </w:r>
      <w:r>
        <w:t xml:space="preserve"> and </w:t>
      </w:r>
      <w:proofErr w:type="spellStart"/>
      <w:r>
        <w:t>initial_days</w:t>
      </w:r>
      <w:proofErr w:type="spellEnd"/>
      <w:r w:rsidR="00765CE3">
        <w:t xml:space="preserve"> (1056)</w:t>
      </w:r>
      <w:r>
        <w:t>.</w:t>
      </w:r>
      <w:r w:rsidR="00260F26">
        <w:t xml:space="preserve"> </w:t>
      </w:r>
      <w:r w:rsidR="00F5273C">
        <w:rPr>
          <w:i/>
          <w:iCs/>
          <w:noProof/>
        </w:rPr>
        <w:drawing>
          <wp:inline distT="0" distB="0" distL="0" distR="0" wp14:anchorId="5F11333C" wp14:editId="1E3056CB">
            <wp:extent cx="5943600" cy="2756535"/>
            <wp:effectExtent l="0" t="0" r="0" b="0"/>
            <wp:docPr id="1326516367" name="Picture 58" descr="A close-up of a ba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16367" name="Picture 58" descr="A close-up of a bar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56535"/>
                    </a:xfrm>
                    <a:prstGeom prst="rect">
                      <a:avLst/>
                    </a:prstGeom>
                  </pic:spPr>
                </pic:pic>
              </a:graphicData>
            </a:graphic>
          </wp:inline>
        </w:drawing>
      </w:r>
    </w:p>
    <w:p w14:paraId="00AAB4F0" w14:textId="38DF2C33" w:rsidR="007B77BD" w:rsidRPr="00260F26" w:rsidRDefault="00F5273C" w:rsidP="00F5273C">
      <w:pPr>
        <w:pStyle w:val="Caption"/>
        <w:jc w:val="center"/>
      </w:pPr>
      <w:bookmarkStart w:id="14" w:name="_Toc164027189"/>
      <w:r>
        <w:t xml:space="preserve">Figure </w:t>
      </w:r>
      <w:r>
        <w:fldChar w:fldCharType="begin"/>
      </w:r>
      <w:r>
        <w:instrText xml:space="preserve"> SEQ Figure \* ARABIC </w:instrText>
      </w:r>
      <w:r>
        <w:fldChar w:fldCharType="separate"/>
      </w:r>
      <w:r>
        <w:rPr>
          <w:noProof/>
        </w:rPr>
        <w:t>5</w:t>
      </w:r>
      <w:r>
        <w:fldChar w:fldCharType="end"/>
      </w:r>
      <w:r>
        <w:t xml:space="preserve">: Missing Data Matrix from </w:t>
      </w:r>
      <w:bookmarkEnd w:id="14"/>
      <w:r w:rsidR="00664244">
        <w:t>missingno.</w:t>
      </w:r>
    </w:p>
    <w:p w14:paraId="476922CF" w14:textId="611C2675" w:rsidR="00765CE3" w:rsidRDefault="00765CE3" w:rsidP="00200462">
      <w:r>
        <w:t xml:space="preserve">Outliers were found in the data set. For the quantitative variables, </w:t>
      </w:r>
      <w:r w:rsidR="001C4585">
        <w:t>4</w:t>
      </w:r>
      <w:r>
        <w:t xml:space="preserve"> outliers were found in the Children variable, none were found in the Age and </w:t>
      </w:r>
      <w:proofErr w:type="spellStart"/>
      <w:r>
        <w:t>Initial_days</w:t>
      </w:r>
      <w:proofErr w:type="spellEnd"/>
      <w:r>
        <w:t xml:space="preserve"> variables and the variable with the most outliers was Income. Income’s 75</w:t>
      </w:r>
      <w:r w:rsidRPr="00200462">
        <w:rPr>
          <w:vertAlign w:val="superscript"/>
        </w:rPr>
        <w:t>th</w:t>
      </w:r>
      <w:r>
        <w:t xml:space="preserve"> percentile quartile is </w:t>
      </w:r>
      <w:r w:rsidR="001C4585">
        <w:t>46466</w:t>
      </w:r>
      <w:r>
        <w:t>.</w:t>
      </w:r>
      <w:r w:rsidR="001C4585">
        <w:t>797500</w:t>
      </w:r>
      <w:r>
        <w:t xml:space="preserve"> and the outliers</w:t>
      </w:r>
      <w:r w:rsidR="00A90BB3">
        <w:t xml:space="preserve"> </w:t>
      </w:r>
      <w:r>
        <w:t xml:space="preserve">were approximately 2500 records. </w:t>
      </w:r>
      <w:r w:rsidR="000F20F2">
        <w:t xml:space="preserve">This was done through boxplots from the Seaborn package. </w:t>
      </w:r>
    </w:p>
    <w:p w14:paraId="7114F1F2" w14:textId="0E4267B8" w:rsidR="003265D1" w:rsidRDefault="007B77BD" w:rsidP="00200462">
      <w:r>
        <w:lastRenderedPageBreak/>
        <w:t>Children and Age are considered discrete quantitative variables because they can only be numbers.</w:t>
      </w:r>
      <w:r w:rsidR="00200462">
        <w:t xml:space="preserve"> </w:t>
      </w:r>
      <w:r>
        <w:t xml:space="preserve">Income and </w:t>
      </w:r>
      <w:proofErr w:type="spellStart"/>
      <w:r>
        <w:t>Initial_days</w:t>
      </w:r>
      <w:proofErr w:type="spellEnd"/>
      <w:r>
        <w:t xml:space="preserve"> are considered continuous quantitative variables because income can be whole numbers or contain decimals.</w:t>
      </w:r>
      <w:r w:rsidR="00200462">
        <w:t xml:space="preserve"> </w:t>
      </w:r>
      <w:r>
        <w:t xml:space="preserve">Overweight, </w:t>
      </w:r>
      <w:proofErr w:type="spellStart"/>
      <w:r>
        <w:t>Soft_drink</w:t>
      </w:r>
      <w:proofErr w:type="spellEnd"/>
      <w:r>
        <w:t xml:space="preserve"> and Anxiety are considered nominal qualitative variables because they are either yes or no.</w:t>
      </w:r>
      <w:r w:rsidR="00200462">
        <w:t xml:space="preserve"> </w:t>
      </w:r>
      <w:r>
        <w:t xml:space="preserve">We run the following code to determine statistical info on quantitative variables with missing data: </w:t>
      </w:r>
      <w:proofErr w:type="spellStart"/>
      <w:proofErr w:type="gramStart"/>
      <w:r>
        <w:t>df</w:t>
      </w:r>
      <w:proofErr w:type="spellEnd"/>
      <w:r>
        <w:t>[</w:t>
      </w:r>
      <w:proofErr w:type="gramEnd"/>
      <w:r>
        <w:t>[‘Children’, ‘Age’, ‘Income’, ‘</w:t>
      </w:r>
      <w:proofErr w:type="spellStart"/>
      <w:r>
        <w:t>Initial_days</w:t>
      </w:r>
      <w:proofErr w:type="spellEnd"/>
      <w:r>
        <w:t xml:space="preserve">’]].describe(). This will show the total count, mean, standard deviations, minimum, maximum, and interquartile range. </w:t>
      </w:r>
    </w:p>
    <w:p w14:paraId="4F76A4CA" w14:textId="77777777" w:rsidR="00200462" w:rsidRDefault="003265D1" w:rsidP="00200462">
      <w:r>
        <w:t xml:space="preserve">Importing the seaborn package allows us to create histograms of the quantitative variables Children, Age, Income, </w:t>
      </w:r>
      <w:proofErr w:type="spellStart"/>
      <w:r>
        <w:t>Initial_days</w:t>
      </w:r>
      <w:proofErr w:type="spellEnd"/>
      <w:r>
        <w:t xml:space="preserve"> to visually analyze their distribution. Once the package is imported, we plot the histograms. The following insights can be made with these graphs:</w:t>
      </w:r>
      <w:r w:rsidR="00200462">
        <w:t xml:space="preserve"> b</w:t>
      </w:r>
      <w:r>
        <w:t>oth Children and Income are positively skewed to the right</w:t>
      </w:r>
      <w:r w:rsidR="00200462">
        <w:t xml:space="preserve">, </w:t>
      </w:r>
      <w:r>
        <w:t>Age is uniformly distributed</w:t>
      </w:r>
      <w:r w:rsidR="00200462">
        <w:t xml:space="preserve">, and </w:t>
      </w:r>
      <w:proofErr w:type="spellStart"/>
      <w:r>
        <w:t>Initial_days</w:t>
      </w:r>
      <w:proofErr w:type="spellEnd"/>
      <w:r>
        <w:t xml:space="preserve"> has a bimodal distribution.</w:t>
      </w:r>
      <w:r w:rsidR="00200462">
        <w:t xml:space="preserve"> </w:t>
      </w:r>
      <w:r>
        <w:t xml:space="preserve">For Income, Children, </w:t>
      </w:r>
      <w:proofErr w:type="spellStart"/>
      <w:r>
        <w:t>Initial_days</w:t>
      </w:r>
      <w:proofErr w:type="spellEnd"/>
      <w:r>
        <w:t xml:space="preserve">, and Age variables, we will treat missing values by imputation. Due to the skews of the distributions, we will use the median value for Income, Children, </w:t>
      </w:r>
      <w:proofErr w:type="spellStart"/>
      <w:r>
        <w:t>Initial_days</w:t>
      </w:r>
      <w:proofErr w:type="spellEnd"/>
      <w:r>
        <w:t xml:space="preserve"> and the mean value for Age.</w:t>
      </w:r>
      <w:r w:rsidR="00765CE3">
        <w:t xml:space="preserve"> The median value was used because the distributions were skewed to the right and bimodal. Meanwhile, the mean value was used for Age due to its uniform distribution. </w:t>
      </w:r>
      <w:r>
        <w:t>Once this is done, we will check summary statistics again to compare with previous summary. We will also plot histograms again to check for skewness.</w:t>
      </w:r>
      <w:r w:rsidR="00200462">
        <w:t xml:space="preserve"> </w:t>
      </w:r>
    </w:p>
    <w:p w14:paraId="263F8EA0" w14:textId="693182BF" w:rsidR="000F20F2" w:rsidRPr="0022125C" w:rsidRDefault="003265D1" w:rsidP="00200462">
      <w:r>
        <w:t xml:space="preserve">Next, we focus on the remaining categorical variables: Overweight, Anxiety, and </w:t>
      </w:r>
      <w:proofErr w:type="spellStart"/>
      <w:r>
        <w:t>Soft_drink</w:t>
      </w:r>
      <w:proofErr w:type="spellEnd"/>
      <w:r>
        <w:t xml:space="preserve">. We detect amount of missing values for each variable with </w:t>
      </w:r>
      <w:proofErr w:type="spellStart"/>
      <w:r>
        <w:t>isnull</w:t>
      </w:r>
      <w:proofErr w:type="spellEnd"/>
      <w:r>
        <w:t>().</w:t>
      </w:r>
      <w:proofErr w:type="spellStart"/>
      <w:r>
        <w:t>value_</w:t>
      </w:r>
      <w:proofErr w:type="gramStart"/>
      <w:r>
        <w:t>counts</w:t>
      </w:r>
      <w:proofErr w:type="spellEnd"/>
      <w:r>
        <w:t>(</w:t>
      </w:r>
      <w:proofErr w:type="gramEnd"/>
      <w:r>
        <w:t>).</w:t>
      </w:r>
      <w:r w:rsidR="00200462">
        <w:t xml:space="preserve"> </w:t>
      </w:r>
      <w:r w:rsidR="000F20F2">
        <w:t xml:space="preserve">After the missing data treatment phase, we then set to detect if any numerical columns only had 0/1’s as values. This indicated that they could be represented as Yes/No to become uniform with </w:t>
      </w:r>
      <w:r w:rsidR="000F20F2">
        <w:lastRenderedPageBreak/>
        <w:t>the rest of the Boolean columns. The variables (columns) ‘Overweight’ and ‘Anxiety’ were both found to only include 0/1’s</w:t>
      </w:r>
      <w:r w:rsidR="00003FD9">
        <w:t xml:space="preserve"> with .</w:t>
      </w:r>
      <w:proofErr w:type="spellStart"/>
      <w:r w:rsidR="00003FD9">
        <w:t>value_</w:t>
      </w:r>
      <w:proofErr w:type="gramStart"/>
      <w:r w:rsidR="00003FD9">
        <w:t>counts</w:t>
      </w:r>
      <w:proofErr w:type="spellEnd"/>
      <w:r w:rsidR="00003FD9">
        <w:t>(</w:t>
      </w:r>
      <w:proofErr w:type="gramEnd"/>
      <w:r w:rsidR="00003FD9">
        <w:t xml:space="preserve">). </w:t>
      </w:r>
    </w:p>
    <w:p w14:paraId="32E28765" w14:textId="4A3E2FE0" w:rsidR="00AC6FF2" w:rsidRDefault="00AC6FF2" w:rsidP="00EC43E5">
      <w:pPr>
        <w:pStyle w:val="Heading2"/>
      </w:pPr>
      <w:bookmarkStart w:id="15" w:name="_Toc164090084"/>
      <w:r>
        <w:t>D2: Treatment</w:t>
      </w:r>
      <w:bookmarkEnd w:id="15"/>
    </w:p>
    <w:p w14:paraId="2F7D673E" w14:textId="56BDB6FE" w:rsidR="00044933" w:rsidRDefault="00F95DA4" w:rsidP="007904E9">
      <w:r>
        <w:t xml:space="preserve">For duplicate values, we used the </w:t>
      </w:r>
      <w:proofErr w:type="spellStart"/>
      <w:proofErr w:type="gramStart"/>
      <w:r>
        <w:t>df.duplicated</w:t>
      </w:r>
      <w:proofErr w:type="spellEnd"/>
      <w:proofErr w:type="gramEnd"/>
      <w:r>
        <w:t>().</w:t>
      </w:r>
      <w:proofErr w:type="spellStart"/>
      <w:r>
        <w:t>value_counts</w:t>
      </w:r>
      <w:proofErr w:type="spellEnd"/>
      <w:r>
        <w:t>() function</w:t>
      </w:r>
      <w:r>
        <w:t xml:space="preserve"> to determine if there were any duplicates in the data set. This function worked best because it explored the entire set for total duplicate values. Since there were none, nothing needed to be done here.</w:t>
      </w:r>
    </w:p>
    <w:p w14:paraId="3AE52F24" w14:textId="47222483" w:rsidR="00A16D26" w:rsidRDefault="00044933" w:rsidP="00F95DA4">
      <w:r>
        <w:t xml:space="preserve">For the missing values, imputation was performed. </w:t>
      </w:r>
      <w:r w:rsidR="00F52485">
        <w:t xml:space="preserve">This was chosen because we do not want to reduce and damage the data set size and accuracy for all other rows. </w:t>
      </w:r>
      <w:r w:rsidR="002426E0">
        <w:t xml:space="preserve">To determine the type of imputation, histograms are created to plot the distribution of a numeric variable’s values. This also checks for the skewness so we can determine which statistical value will replace the missing value. </w:t>
      </w:r>
      <w:r>
        <w:t xml:space="preserve">For the variables Income, Children, and </w:t>
      </w:r>
      <w:proofErr w:type="spellStart"/>
      <w:r>
        <w:t>Initial_days</w:t>
      </w:r>
      <w:proofErr w:type="spellEnd"/>
      <w:r>
        <w:t>, the median was used as the reference value because the distributions were skewed to the right</w:t>
      </w:r>
      <w:r w:rsidR="000D31C2">
        <w:t xml:space="preserve"> for Income and Children along with </w:t>
      </w:r>
      <w:proofErr w:type="spellStart"/>
      <w:r w:rsidR="000D31C2">
        <w:t>Initial_days</w:t>
      </w:r>
      <w:proofErr w:type="spellEnd"/>
      <w:r w:rsidR="000D31C2">
        <w:t xml:space="preserve"> illustrating a bimodal distribution</w:t>
      </w:r>
      <w:r>
        <w:t>. For Age, the mean was used as the reference value since it was uniformly distributed</w:t>
      </w:r>
      <w:r w:rsidR="00E2296C">
        <w:t xml:space="preserve"> (Middleton 2024)</w:t>
      </w:r>
      <w:r>
        <w:t xml:space="preserve">. </w:t>
      </w:r>
      <w:r w:rsidR="003F6F92">
        <w:t xml:space="preserve">These imputations were done with </w:t>
      </w:r>
      <w:proofErr w:type="gramStart"/>
      <w:r w:rsidR="003F6F92">
        <w:t>the .</w:t>
      </w:r>
      <w:proofErr w:type="spellStart"/>
      <w:r w:rsidR="003F6F92">
        <w:t>fillna</w:t>
      </w:r>
      <w:proofErr w:type="spellEnd"/>
      <w:proofErr w:type="gramEnd"/>
      <w:r w:rsidR="003F6F92">
        <w:t>().median() or .mean</w:t>
      </w:r>
      <w:r w:rsidR="00260F26">
        <w:t>()</w:t>
      </w:r>
      <w:r w:rsidR="003F6F92">
        <w:t xml:space="preserve"> functions</w:t>
      </w:r>
      <w:r w:rsidR="00260F26">
        <w:t xml:space="preserve"> </w:t>
      </w:r>
      <w:r w:rsidR="00260F26">
        <w:t>(</w:t>
      </w:r>
      <w:proofErr w:type="spellStart"/>
      <w:r w:rsidR="00260F26">
        <w:t>Tamboli</w:t>
      </w:r>
      <w:proofErr w:type="spellEnd"/>
      <w:r w:rsidR="00260F26">
        <w:t xml:space="preserve"> 2021)</w:t>
      </w:r>
      <w:r w:rsidR="003F6F92">
        <w:t xml:space="preserve">. </w:t>
      </w:r>
      <w:r w:rsidR="00E12296">
        <w:t xml:space="preserve">After imputation is completed, we verify if the missing values are resolved and if the </w:t>
      </w:r>
      <w:r w:rsidR="00C50E34">
        <w:t xml:space="preserve">new </w:t>
      </w:r>
      <w:r w:rsidR="00E12296">
        <w:t>distribution</w:t>
      </w:r>
      <w:r w:rsidR="00C50E34">
        <w:t>s</w:t>
      </w:r>
      <w:r w:rsidR="00E12296">
        <w:t xml:space="preserve"> </w:t>
      </w:r>
      <w:r w:rsidR="00C50E34">
        <w:t>are</w:t>
      </w:r>
      <w:r w:rsidR="00E12296">
        <w:t xml:space="preserve"> in pro</w:t>
      </w:r>
      <w:r w:rsidR="00C50E34">
        <w:t>per alignment.</w:t>
      </w:r>
      <w:r w:rsidR="00E12296">
        <w:t xml:space="preserve"> </w:t>
      </w:r>
    </w:p>
    <w:p w14:paraId="2A898072" w14:textId="77777777" w:rsidR="00A16D26" w:rsidRDefault="00A16D26" w:rsidP="00A16D26"/>
    <w:p w14:paraId="33C6E1A6" w14:textId="054E5E6F" w:rsidR="00E2296C" w:rsidRDefault="00003FD9" w:rsidP="00A16D26">
      <w:pPr>
        <w:jc w:val="center"/>
      </w:pPr>
      <w:r>
        <w:rPr>
          <w:noProof/>
        </w:rPr>
        <w:drawing>
          <wp:inline distT="0" distB="0" distL="0" distR="0" wp14:anchorId="0D985294" wp14:editId="626961EB">
            <wp:extent cx="2519815" cy="2013396"/>
            <wp:effectExtent l="0" t="0" r="0" b="6350"/>
            <wp:docPr id="1956923863" name="Picture 28" descr="A graph of numbers and a number of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23863" name="Picture 28" descr="A graph of numbers and a number of childr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2879" cy="2071776"/>
                    </a:xfrm>
                    <a:prstGeom prst="rect">
                      <a:avLst/>
                    </a:prstGeom>
                  </pic:spPr>
                </pic:pic>
              </a:graphicData>
            </a:graphic>
          </wp:inline>
        </w:drawing>
      </w:r>
      <w:r>
        <w:rPr>
          <w:noProof/>
        </w:rPr>
        <w:drawing>
          <wp:inline distT="0" distB="0" distL="0" distR="0" wp14:anchorId="19E7BFA5" wp14:editId="2A498B15">
            <wp:extent cx="2151457" cy="2033081"/>
            <wp:effectExtent l="0" t="0" r="0" b="0"/>
            <wp:docPr id="1053834584" name="Picture 29"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34584" name="Picture 29" descr="A graph of a number of peopl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27988" cy="2105401"/>
                    </a:xfrm>
                    <a:prstGeom prst="rect">
                      <a:avLst/>
                    </a:prstGeom>
                  </pic:spPr>
                </pic:pic>
              </a:graphicData>
            </a:graphic>
          </wp:inline>
        </w:drawing>
      </w:r>
    </w:p>
    <w:p w14:paraId="5821E442" w14:textId="37850245" w:rsidR="00003FD9" w:rsidRDefault="00003FD9" w:rsidP="00A16D26">
      <w:pPr>
        <w:keepNext/>
        <w:ind w:firstLine="0"/>
        <w:jc w:val="center"/>
      </w:pPr>
      <w:r>
        <w:rPr>
          <w:noProof/>
        </w:rPr>
        <w:lastRenderedPageBreak/>
        <w:drawing>
          <wp:inline distT="0" distB="0" distL="0" distR="0" wp14:anchorId="471BD7A9" wp14:editId="53BA39D5">
            <wp:extent cx="2156601" cy="2081719"/>
            <wp:effectExtent l="0" t="0" r="2540" b="1270"/>
            <wp:docPr id="506392136" name="Picture 30" descr="A graph of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92136" name="Picture 30" descr="A graph of inco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43221" cy="2165332"/>
                    </a:xfrm>
                    <a:prstGeom prst="rect">
                      <a:avLst/>
                    </a:prstGeom>
                  </pic:spPr>
                </pic:pic>
              </a:graphicData>
            </a:graphic>
          </wp:inline>
        </w:drawing>
      </w:r>
      <w:r>
        <w:rPr>
          <w:noProof/>
        </w:rPr>
        <w:drawing>
          <wp:inline distT="0" distB="0" distL="0" distR="0" wp14:anchorId="04B4EB0F" wp14:editId="02C17BE2">
            <wp:extent cx="2084238" cy="2003898"/>
            <wp:effectExtent l="0" t="0" r="0" b="3175"/>
            <wp:docPr id="1829924833" name="Picture 3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24833" name="Picture 31" descr="A graph of blue ba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40566" cy="2058055"/>
                    </a:xfrm>
                    <a:prstGeom prst="rect">
                      <a:avLst/>
                    </a:prstGeom>
                  </pic:spPr>
                </pic:pic>
              </a:graphicData>
            </a:graphic>
          </wp:inline>
        </w:drawing>
      </w:r>
    </w:p>
    <w:p w14:paraId="0F9B7244" w14:textId="7C3A2736" w:rsidR="00A16D26" w:rsidRDefault="00A16D26" w:rsidP="00A16D26">
      <w:pPr>
        <w:pStyle w:val="Caption"/>
        <w:jc w:val="center"/>
      </w:pPr>
      <w:bookmarkStart w:id="16" w:name="_Toc164027190"/>
      <w:r>
        <w:t xml:space="preserve">Figure </w:t>
      </w:r>
      <w:r>
        <w:fldChar w:fldCharType="begin"/>
      </w:r>
      <w:r>
        <w:instrText xml:space="preserve"> SEQ Figure \* ARABIC </w:instrText>
      </w:r>
      <w:r>
        <w:fldChar w:fldCharType="separate"/>
      </w:r>
      <w:r w:rsidR="00F5273C">
        <w:rPr>
          <w:noProof/>
        </w:rPr>
        <w:t>6</w:t>
      </w:r>
      <w:r>
        <w:fldChar w:fldCharType="end"/>
      </w:r>
      <w:r>
        <w:t xml:space="preserve">: Histograms before </w:t>
      </w:r>
      <w:bookmarkEnd w:id="16"/>
      <w:r w:rsidR="00664244">
        <w:t>imputation.</w:t>
      </w:r>
    </w:p>
    <w:p w14:paraId="79B57BDE" w14:textId="142F8785" w:rsidR="00003FD9" w:rsidRDefault="00A75466" w:rsidP="00003FD9">
      <w:pPr>
        <w:ind w:firstLine="0"/>
      </w:pPr>
      <w:r>
        <w:rPr>
          <w:noProof/>
        </w:rPr>
        <w:drawing>
          <wp:inline distT="0" distB="0" distL="0" distR="0" wp14:anchorId="625ECE31" wp14:editId="51836EE1">
            <wp:extent cx="3145654" cy="3005847"/>
            <wp:effectExtent l="0" t="0" r="4445" b="4445"/>
            <wp:docPr id="143788655" name="Picture 32" descr="A graph of numbers and a number of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8655" name="Picture 32" descr="A graph of numbers and a number of childr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8972" cy="3028128"/>
                    </a:xfrm>
                    <a:prstGeom prst="rect">
                      <a:avLst/>
                    </a:prstGeom>
                  </pic:spPr>
                </pic:pic>
              </a:graphicData>
            </a:graphic>
          </wp:inline>
        </w:drawing>
      </w:r>
      <w:r>
        <w:rPr>
          <w:noProof/>
        </w:rPr>
        <w:drawing>
          <wp:inline distT="0" distB="0" distL="0" distR="0" wp14:anchorId="7E6EA31F" wp14:editId="0DE97D95">
            <wp:extent cx="2773636" cy="2672885"/>
            <wp:effectExtent l="0" t="0" r="0" b="0"/>
            <wp:docPr id="274491141" name="Picture 33" descr="A graph of age and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91141" name="Picture 33" descr="A graph of age and 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7279" cy="2714943"/>
                    </a:xfrm>
                    <a:prstGeom prst="rect">
                      <a:avLst/>
                    </a:prstGeom>
                  </pic:spPr>
                </pic:pic>
              </a:graphicData>
            </a:graphic>
          </wp:inline>
        </w:drawing>
      </w:r>
    </w:p>
    <w:p w14:paraId="4B6EE626" w14:textId="752CE466" w:rsidR="00A75466" w:rsidRDefault="00A75466" w:rsidP="00A16D26">
      <w:pPr>
        <w:keepNext/>
        <w:ind w:firstLine="0"/>
      </w:pPr>
      <w:r>
        <w:rPr>
          <w:noProof/>
        </w:rPr>
        <w:lastRenderedPageBreak/>
        <w:drawing>
          <wp:inline distT="0" distB="0" distL="0" distR="0" wp14:anchorId="3DDA12BA" wp14:editId="66B6CD29">
            <wp:extent cx="2931630" cy="2679497"/>
            <wp:effectExtent l="0" t="0" r="2540" b="635"/>
            <wp:docPr id="1352078677" name="Picture 34" descr="A graph of income and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78677" name="Picture 34" descr="A graph of income and incom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0547" cy="2696787"/>
                    </a:xfrm>
                    <a:prstGeom prst="rect">
                      <a:avLst/>
                    </a:prstGeom>
                  </pic:spPr>
                </pic:pic>
              </a:graphicData>
            </a:graphic>
          </wp:inline>
        </w:drawing>
      </w:r>
      <w:r>
        <w:rPr>
          <w:noProof/>
        </w:rPr>
        <w:drawing>
          <wp:inline distT="0" distB="0" distL="0" distR="0" wp14:anchorId="564318C3" wp14:editId="4168A60B">
            <wp:extent cx="2979309" cy="2581113"/>
            <wp:effectExtent l="0" t="0" r="5715" b="0"/>
            <wp:docPr id="1881226940" name="Picture 35"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26940" name="Picture 35" descr="A graph of blue ba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02440" cy="2601153"/>
                    </a:xfrm>
                    <a:prstGeom prst="rect">
                      <a:avLst/>
                    </a:prstGeom>
                  </pic:spPr>
                </pic:pic>
              </a:graphicData>
            </a:graphic>
          </wp:inline>
        </w:drawing>
      </w:r>
    </w:p>
    <w:p w14:paraId="40537A10" w14:textId="2BB84879" w:rsidR="00A16D26" w:rsidRDefault="00A16D26" w:rsidP="00A16D26">
      <w:pPr>
        <w:pStyle w:val="Caption"/>
        <w:jc w:val="center"/>
      </w:pPr>
      <w:bookmarkStart w:id="17" w:name="_Toc164027191"/>
      <w:r>
        <w:t xml:space="preserve">Figure </w:t>
      </w:r>
      <w:r>
        <w:fldChar w:fldCharType="begin"/>
      </w:r>
      <w:r>
        <w:instrText xml:space="preserve"> SEQ Figure \* ARABIC </w:instrText>
      </w:r>
      <w:r>
        <w:fldChar w:fldCharType="separate"/>
      </w:r>
      <w:r w:rsidR="00F5273C">
        <w:rPr>
          <w:noProof/>
        </w:rPr>
        <w:t>7</w:t>
      </w:r>
      <w:r>
        <w:fldChar w:fldCharType="end"/>
      </w:r>
      <w:r>
        <w:t xml:space="preserve">: Histogram after </w:t>
      </w:r>
      <w:bookmarkEnd w:id="17"/>
      <w:r w:rsidR="00664244">
        <w:t>imputation.</w:t>
      </w:r>
    </w:p>
    <w:p w14:paraId="362DF5EE" w14:textId="5543EF9C" w:rsidR="00F95DA4" w:rsidRDefault="00E2296C" w:rsidP="00F95DA4">
      <w:r>
        <w:t xml:space="preserve">Outliers were detected using seaborn boxplots. The columns Age and </w:t>
      </w:r>
      <w:proofErr w:type="spellStart"/>
      <w:r>
        <w:t>Initial_days</w:t>
      </w:r>
      <w:proofErr w:type="spellEnd"/>
      <w:r>
        <w:t xml:space="preserve"> had no outliers while Children had 4 and Income had 2500. Since we do not know if the outliers are factual errors, we will extract the outliers, save them as their own data frame and then remove them from the original data frame</w:t>
      </w:r>
      <w:r w:rsidR="00A16D26">
        <w:t>.</w:t>
      </w:r>
      <w:r>
        <w:t xml:space="preserve"> </w:t>
      </w:r>
      <w:r w:rsidR="00F95DA4">
        <w:t>This is so that we can determine the z-scores of the variables.</w:t>
      </w:r>
      <w:r w:rsidR="00F52485">
        <w:t xml:space="preserve"> </w:t>
      </w:r>
      <w:r w:rsidR="00F95DA4">
        <w:t>Finally, check the new data frame for any outliers. This demonstrates that the outliers were extracted successful to their own data frame. This shows that any outliers with a z-score lower than -3 and higher than 3 were checked for. Their sums were returned showing 0 for the sum of existing outliers.</w:t>
      </w:r>
    </w:p>
    <w:p w14:paraId="009E4734" w14:textId="03F3AC84" w:rsidR="00A16D26" w:rsidRDefault="00A16D26" w:rsidP="00F95DA4">
      <w:pPr>
        <w:jc w:val="center"/>
      </w:pPr>
      <w:r>
        <w:rPr>
          <w:noProof/>
        </w:rPr>
        <w:lastRenderedPageBreak/>
        <w:drawing>
          <wp:inline distT="0" distB="0" distL="0" distR="0" wp14:anchorId="08D212B7" wp14:editId="74A8974E">
            <wp:extent cx="2801566" cy="2113013"/>
            <wp:effectExtent l="0" t="0" r="5715" b="0"/>
            <wp:docPr id="1582693398" name="Picture 44" descr="A graph with a blue rectangl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93398" name="Picture 44" descr="A graph with a blue rectangle and black lin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06276" cy="2191988"/>
                    </a:xfrm>
                    <a:prstGeom prst="rect">
                      <a:avLst/>
                    </a:prstGeom>
                  </pic:spPr>
                </pic:pic>
              </a:graphicData>
            </a:graphic>
          </wp:inline>
        </w:drawing>
      </w:r>
      <w:r>
        <w:rPr>
          <w:noProof/>
        </w:rPr>
        <w:drawing>
          <wp:inline distT="0" distB="0" distL="0" distR="0" wp14:anchorId="5C66F08B" wp14:editId="66B2CE7E">
            <wp:extent cx="2489835" cy="2097473"/>
            <wp:effectExtent l="0" t="0" r="0" b="0"/>
            <wp:docPr id="845634265" name="Picture 45" descr="A blu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34265" name="Picture 45" descr="A blue rectangular object with black lin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54768" cy="2152174"/>
                    </a:xfrm>
                    <a:prstGeom prst="rect">
                      <a:avLst/>
                    </a:prstGeom>
                  </pic:spPr>
                </pic:pic>
              </a:graphicData>
            </a:graphic>
          </wp:inline>
        </w:drawing>
      </w:r>
      <w:r>
        <w:rPr>
          <w:noProof/>
        </w:rPr>
        <w:drawing>
          <wp:inline distT="0" distB="0" distL="0" distR="0" wp14:anchorId="2BD91C67" wp14:editId="3F1D6B86">
            <wp:extent cx="2657419" cy="2022552"/>
            <wp:effectExtent l="0" t="0" r="0" b="0"/>
            <wp:docPr id="1606909495" name="Picture 46" descr="A graph with a ba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09495" name="Picture 46" descr="A graph with a bar and a lin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2308" cy="2079550"/>
                    </a:xfrm>
                    <a:prstGeom prst="rect">
                      <a:avLst/>
                    </a:prstGeom>
                  </pic:spPr>
                </pic:pic>
              </a:graphicData>
            </a:graphic>
          </wp:inline>
        </w:drawing>
      </w:r>
      <w:r>
        <w:rPr>
          <w:noProof/>
        </w:rPr>
        <w:drawing>
          <wp:inline distT="0" distB="0" distL="0" distR="0" wp14:anchorId="155CAF55" wp14:editId="5B6B515E">
            <wp:extent cx="2468117" cy="2017738"/>
            <wp:effectExtent l="0" t="0" r="0" b="1905"/>
            <wp:docPr id="1567329057" name="Picture 47" descr="A blue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29057" name="Picture 47" descr="A blue rectangular object with white lin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46666" cy="2081954"/>
                    </a:xfrm>
                    <a:prstGeom prst="rect">
                      <a:avLst/>
                    </a:prstGeom>
                  </pic:spPr>
                </pic:pic>
              </a:graphicData>
            </a:graphic>
          </wp:inline>
        </w:drawing>
      </w:r>
    </w:p>
    <w:p w14:paraId="531E495E" w14:textId="7A978CC4" w:rsidR="00A16D26" w:rsidRDefault="00A16D26" w:rsidP="00A16D26">
      <w:pPr>
        <w:pStyle w:val="Caption"/>
        <w:jc w:val="center"/>
      </w:pPr>
      <w:bookmarkStart w:id="18" w:name="_Toc164027192"/>
      <w:r>
        <w:t xml:space="preserve">Figure </w:t>
      </w:r>
      <w:r>
        <w:fldChar w:fldCharType="begin"/>
      </w:r>
      <w:r>
        <w:instrText xml:space="preserve"> SEQ Figure \* ARABIC </w:instrText>
      </w:r>
      <w:r>
        <w:fldChar w:fldCharType="separate"/>
      </w:r>
      <w:r w:rsidR="00F5273C">
        <w:rPr>
          <w:noProof/>
        </w:rPr>
        <w:t>8</w:t>
      </w:r>
      <w:r>
        <w:fldChar w:fldCharType="end"/>
      </w:r>
      <w:r>
        <w:t xml:space="preserve">: Boxplots after </w:t>
      </w:r>
      <w:bookmarkEnd w:id="18"/>
      <w:r w:rsidR="00664244">
        <w:t>imputation.</w:t>
      </w:r>
    </w:p>
    <w:p w14:paraId="2DA8A3BB" w14:textId="0A976309" w:rsidR="008E01C1" w:rsidRDefault="008E01C1" w:rsidP="008E01C1">
      <w:pPr>
        <w:keepNext/>
        <w:jc w:val="center"/>
      </w:pPr>
      <w:r>
        <w:rPr>
          <w:noProof/>
        </w:rPr>
        <w:drawing>
          <wp:inline distT="0" distB="0" distL="0" distR="0" wp14:anchorId="1667C2BA" wp14:editId="03B56350">
            <wp:extent cx="1665957" cy="2349230"/>
            <wp:effectExtent l="0" t="0" r="0" b="635"/>
            <wp:docPr id="1098007511" name="Picture 48"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07511" name="Picture 48" descr="A screenshot of a calculato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25725" cy="2433511"/>
                    </a:xfrm>
                    <a:prstGeom prst="rect">
                      <a:avLst/>
                    </a:prstGeom>
                  </pic:spPr>
                </pic:pic>
              </a:graphicData>
            </a:graphic>
          </wp:inline>
        </w:drawing>
      </w:r>
      <w:r>
        <w:rPr>
          <w:noProof/>
        </w:rPr>
        <w:drawing>
          <wp:inline distT="0" distB="0" distL="0" distR="0" wp14:anchorId="27B2D2E0" wp14:editId="22FA9F13">
            <wp:extent cx="1684777" cy="2350851"/>
            <wp:effectExtent l="0" t="0" r="4445" b="0"/>
            <wp:docPr id="979844021" name="Picture 49"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44021" name="Picture 49" descr="A screenshot of a calculato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06415" cy="2381043"/>
                    </a:xfrm>
                    <a:prstGeom prst="rect">
                      <a:avLst/>
                    </a:prstGeom>
                  </pic:spPr>
                </pic:pic>
              </a:graphicData>
            </a:graphic>
          </wp:inline>
        </w:drawing>
      </w:r>
    </w:p>
    <w:p w14:paraId="399E02D8" w14:textId="019EEAE3" w:rsidR="008E01C1" w:rsidRDefault="008E01C1" w:rsidP="008E01C1">
      <w:pPr>
        <w:pStyle w:val="Caption"/>
        <w:jc w:val="center"/>
      </w:pPr>
      <w:bookmarkStart w:id="19" w:name="_Toc164027193"/>
      <w:r>
        <w:t xml:space="preserve">Figure </w:t>
      </w:r>
      <w:r>
        <w:fldChar w:fldCharType="begin"/>
      </w:r>
      <w:r>
        <w:instrText xml:space="preserve"> SEQ Figure \* ARABIC </w:instrText>
      </w:r>
      <w:r>
        <w:fldChar w:fldCharType="separate"/>
      </w:r>
      <w:r w:rsidR="00F5273C">
        <w:rPr>
          <w:noProof/>
        </w:rPr>
        <w:t>9</w:t>
      </w:r>
      <w:r>
        <w:fldChar w:fldCharType="end"/>
      </w:r>
      <w:r>
        <w:t>: First 10 Z-scores for Children and Income</w:t>
      </w:r>
      <w:bookmarkEnd w:id="19"/>
    </w:p>
    <w:p w14:paraId="77C97EA0" w14:textId="77777777" w:rsidR="008E01C1" w:rsidRDefault="008E01C1" w:rsidP="008E01C1">
      <w:pPr>
        <w:keepNext/>
        <w:jc w:val="center"/>
      </w:pPr>
      <w:r>
        <w:rPr>
          <w:noProof/>
        </w:rPr>
        <w:lastRenderedPageBreak/>
        <w:drawing>
          <wp:inline distT="0" distB="0" distL="0" distR="0" wp14:anchorId="3132C318" wp14:editId="561C9E88">
            <wp:extent cx="5943600" cy="1456055"/>
            <wp:effectExtent l="0" t="0" r="0" b="4445"/>
            <wp:docPr id="1099905891" name="Picture 5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05891" name="Picture 50" descr="A screenshot of a computer cod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456055"/>
                    </a:xfrm>
                    <a:prstGeom prst="rect">
                      <a:avLst/>
                    </a:prstGeom>
                  </pic:spPr>
                </pic:pic>
              </a:graphicData>
            </a:graphic>
          </wp:inline>
        </w:drawing>
      </w:r>
    </w:p>
    <w:p w14:paraId="7E06AF65" w14:textId="59B78EEF" w:rsidR="00F52485" w:rsidRDefault="008E01C1" w:rsidP="008E01C1">
      <w:pPr>
        <w:pStyle w:val="Caption"/>
        <w:jc w:val="center"/>
      </w:pPr>
      <w:bookmarkStart w:id="20" w:name="_Toc164027194"/>
      <w:r>
        <w:t xml:space="preserve">Figure </w:t>
      </w:r>
      <w:r>
        <w:fldChar w:fldCharType="begin"/>
      </w:r>
      <w:r>
        <w:instrText xml:space="preserve"> SEQ Figure \* ARABIC </w:instrText>
      </w:r>
      <w:r>
        <w:fldChar w:fldCharType="separate"/>
      </w:r>
      <w:r w:rsidR="00F5273C">
        <w:rPr>
          <w:noProof/>
        </w:rPr>
        <w:t>10</w:t>
      </w:r>
      <w:r>
        <w:fldChar w:fldCharType="end"/>
      </w:r>
      <w:r>
        <w:t xml:space="preserve">: Extracting the </w:t>
      </w:r>
      <w:bookmarkEnd w:id="20"/>
      <w:r w:rsidR="00664244">
        <w:t>outliers.</w:t>
      </w:r>
    </w:p>
    <w:p w14:paraId="262B5532" w14:textId="3E90D8D0" w:rsidR="00AC6FF2" w:rsidRDefault="00AC6FF2" w:rsidP="00EC43E5">
      <w:pPr>
        <w:pStyle w:val="Heading2"/>
      </w:pPr>
      <w:bookmarkStart w:id="21" w:name="_Toc164090085"/>
      <w:r>
        <w:t>D3: Summarized Work</w:t>
      </w:r>
      <w:bookmarkEnd w:id="21"/>
    </w:p>
    <w:p w14:paraId="255275AE" w14:textId="77777777" w:rsidR="00E53272" w:rsidRDefault="00044933" w:rsidP="00E53272">
      <w:r>
        <w:t>The data has no duplicated values. The missing values were treated as well as the outliers.</w:t>
      </w:r>
      <w:r w:rsidR="00E53272">
        <w:t xml:space="preserve"> </w:t>
      </w:r>
      <w:r>
        <w:t xml:space="preserve">Outliers have been extracted to their own data frames so as not to completely remove these values from future analysis. Output of code shows no more existing outliers in the data frame based on z-scores. </w:t>
      </w:r>
      <w:r w:rsidR="00F52485">
        <w:t>Two columns were re-expressed from 0/1s to Yes/No to address data uniformity issues.</w:t>
      </w:r>
    </w:p>
    <w:p w14:paraId="02C6A5AD" w14:textId="77777777" w:rsidR="00A16D26" w:rsidRDefault="00E53272" w:rsidP="00A16D26">
      <w:pPr>
        <w:keepNext/>
        <w:jc w:val="center"/>
      </w:pPr>
      <w:r>
        <w:rPr>
          <w:noProof/>
        </w:rPr>
        <w:lastRenderedPageBreak/>
        <w:drawing>
          <wp:inline distT="0" distB="0" distL="0" distR="0" wp14:anchorId="4330EB16" wp14:editId="18E31A0E">
            <wp:extent cx="2908570" cy="5263354"/>
            <wp:effectExtent l="0" t="0" r="0" b="0"/>
            <wp:docPr id="1153120884" name="Picture 2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20884" name="Picture 26" descr="A screenshot of a computer cod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4170" cy="5418256"/>
                    </a:xfrm>
                    <a:prstGeom prst="rect">
                      <a:avLst/>
                    </a:prstGeom>
                  </pic:spPr>
                </pic:pic>
              </a:graphicData>
            </a:graphic>
          </wp:inline>
        </w:drawing>
      </w:r>
    </w:p>
    <w:p w14:paraId="38D30A5C" w14:textId="4782013D" w:rsidR="00044933" w:rsidRPr="0022125C" w:rsidRDefault="00A16D26" w:rsidP="00A16D26">
      <w:pPr>
        <w:pStyle w:val="Caption"/>
        <w:jc w:val="center"/>
      </w:pPr>
      <w:bookmarkStart w:id="22" w:name="_Toc164025330"/>
      <w:bookmarkStart w:id="23" w:name="_Toc164027195"/>
      <w:r>
        <w:t xml:space="preserve">Figure </w:t>
      </w:r>
      <w:r>
        <w:fldChar w:fldCharType="begin"/>
      </w:r>
      <w:r>
        <w:instrText xml:space="preserve"> SEQ Figure \* ARABIC </w:instrText>
      </w:r>
      <w:r>
        <w:fldChar w:fldCharType="separate"/>
      </w:r>
      <w:r w:rsidR="00F5273C">
        <w:rPr>
          <w:noProof/>
        </w:rPr>
        <w:t>11</w:t>
      </w:r>
      <w:r>
        <w:fldChar w:fldCharType="end"/>
      </w:r>
      <w:r>
        <w:t>: Summarized Output after Imputation</w:t>
      </w:r>
      <w:bookmarkEnd w:id="22"/>
      <w:bookmarkEnd w:id="23"/>
    </w:p>
    <w:p w14:paraId="3C1A924B" w14:textId="79EAAF84" w:rsidR="00AC6FF2" w:rsidRDefault="00AC6FF2" w:rsidP="00EC43E5">
      <w:pPr>
        <w:pStyle w:val="Heading2"/>
      </w:pPr>
      <w:bookmarkStart w:id="24" w:name="_Toc164090086"/>
      <w:r>
        <w:t>D4: Code</w:t>
      </w:r>
      <w:bookmarkEnd w:id="24"/>
    </w:p>
    <w:p w14:paraId="00CBBA3C" w14:textId="1DD4FD8C" w:rsidR="005C1196" w:rsidRPr="0022125C" w:rsidRDefault="00C50E34" w:rsidP="00C50E34">
      <w:r>
        <w:t xml:space="preserve">Please attached code. The file is ‘D206 Data Cleaning </w:t>
      </w:r>
      <w:proofErr w:type="spellStart"/>
      <w:r>
        <w:t>FINAL.ipynb</w:t>
      </w:r>
      <w:proofErr w:type="spellEnd"/>
      <w:r>
        <w:t>.’</w:t>
      </w:r>
    </w:p>
    <w:p w14:paraId="60AC0481" w14:textId="43F467EA" w:rsidR="00AC6FF2" w:rsidRDefault="00AC6FF2" w:rsidP="00EC43E5">
      <w:pPr>
        <w:pStyle w:val="Heading2"/>
      </w:pPr>
      <w:bookmarkStart w:id="25" w:name="_Toc164090087"/>
      <w:r>
        <w:t>D5: Treated/Cleaned CSV</w:t>
      </w:r>
      <w:bookmarkEnd w:id="25"/>
    </w:p>
    <w:p w14:paraId="4864DE44" w14:textId="64306FC8" w:rsidR="00A543E3" w:rsidRDefault="00236885" w:rsidP="00A543E3">
      <w:r>
        <w:t>Cleaned data has been uploaded for the assessment</w:t>
      </w:r>
      <w:r w:rsidR="00A543E3">
        <w:t>.</w:t>
      </w:r>
      <w:r>
        <w:t xml:space="preserve"> The attached file is</w:t>
      </w:r>
      <w:r w:rsidR="00C50E34">
        <w:t xml:space="preserve"> </w:t>
      </w:r>
      <w:r>
        <w:t xml:space="preserve">Medical_Data_Treated_Final.CSV. </w:t>
      </w:r>
    </w:p>
    <w:p w14:paraId="39F11225" w14:textId="5A41E345" w:rsidR="00AC6FF2" w:rsidRDefault="00AC6FF2" w:rsidP="00EC43E5">
      <w:pPr>
        <w:pStyle w:val="Heading2"/>
      </w:pPr>
      <w:bookmarkStart w:id="26" w:name="_Toc164090088"/>
      <w:r>
        <w:lastRenderedPageBreak/>
        <w:t>D6: Advantages/Disadvantages of Treatments</w:t>
      </w:r>
      <w:bookmarkEnd w:id="26"/>
    </w:p>
    <w:p w14:paraId="43C97474" w14:textId="5B800C8A" w:rsidR="005C1196" w:rsidRDefault="005C1196" w:rsidP="007904E9">
      <w:r>
        <w:t>No duplicates were found so no limitations on this data cleaning step.</w:t>
      </w:r>
      <w:r w:rsidR="00381D52">
        <w:t xml:space="preserve"> The advantage of using </w:t>
      </w:r>
      <w:proofErr w:type="gramStart"/>
      <w:r w:rsidR="00381D52">
        <w:t>the .duplicated</w:t>
      </w:r>
      <w:proofErr w:type="gramEnd"/>
      <w:r w:rsidR="00381D52">
        <w:t xml:space="preserve">() function made it easy to evaluate the entire data set for duplicates. </w:t>
      </w:r>
    </w:p>
    <w:p w14:paraId="3A35702F" w14:textId="6AE85B12" w:rsidR="00044933" w:rsidRDefault="00712C62" w:rsidP="007904E9">
      <w:r>
        <w:t xml:space="preserve">The methods used were based on the PowerPoints Dr. Middleton presented. Depending on the distributions of the histograms, different values were used to impute the missing data </w:t>
      </w:r>
      <w:r>
        <w:t xml:space="preserve">(Middleton 2024). </w:t>
      </w:r>
      <w:r w:rsidR="00E1239A">
        <w:t>The Univariate Imputation was used to replace the missing data</w:t>
      </w:r>
      <w:r w:rsidR="00687628">
        <w:t xml:space="preserve"> since these include mean and median values.</w:t>
      </w:r>
      <w:r w:rsidR="00E1239A">
        <w:t xml:space="preserve"> This could possibly distort the data and its distribution (Middleton 2024). </w:t>
      </w:r>
      <w:r>
        <w:t xml:space="preserve">For the variables Children, Income, </w:t>
      </w:r>
      <w:proofErr w:type="spellStart"/>
      <w:r>
        <w:t>Initial_days</w:t>
      </w:r>
      <w:proofErr w:type="spellEnd"/>
      <w:r>
        <w:t xml:space="preserve">, </w:t>
      </w:r>
      <w:r w:rsidR="00044933">
        <w:t>the median value was used for imputation since the distribution</w:t>
      </w:r>
      <w:r w:rsidR="00381D52">
        <w:t>s</w:t>
      </w:r>
      <w:r w:rsidR="00044933">
        <w:t xml:space="preserve"> skewed right</w:t>
      </w:r>
      <w:r w:rsidR="00381D52">
        <w:t xml:space="preserve"> and bimodal</w:t>
      </w:r>
      <w:r w:rsidR="00260F26">
        <w:t xml:space="preserve"> (</w:t>
      </w:r>
      <w:proofErr w:type="spellStart"/>
      <w:r w:rsidR="00260F26">
        <w:t>Tamboli</w:t>
      </w:r>
      <w:proofErr w:type="spellEnd"/>
      <w:r w:rsidR="00260F26">
        <w:t xml:space="preserve"> 2021)</w:t>
      </w:r>
      <w:r w:rsidR="00044933">
        <w:t xml:space="preserve">. Meanwhile, the variable Age exhibited a normal distribution </w:t>
      </w:r>
      <w:r w:rsidR="0040024C">
        <w:t xml:space="preserve">with no </w:t>
      </w:r>
      <w:proofErr w:type="gramStart"/>
      <w:r w:rsidR="0040024C">
        <w:t>outliers</w:t>
      </w:r>
      <w:proofErr w:type="gramEnd"/>
      <w:r w:rsidR="0040024C">
        <w:t xml:space="preserve"> </w:t>
      </w:r>
      <w:r w:rsidR="00044933">
        <w:t>so the mean was used</w:t>
      </w:r>
      <w:r w:rsidR="00260F26">
        <w:t xml:space="preserve"> (</w:t>
      </w:r>
      <w:proofErr w:type="spellStart"/>
      <w:r w:rsidR="00260F26">
        <w:t>Tamboli</w:t>
      </w:r>
      <w:proofErr w:type="spellEnd"/>
      <w:r w:rsidR="00260F26">
        <w:t xml:space="preserve"> 2021)</w:t>
      </w:r>
      <w:r w:rsidR="00044933">
        <w:t xml:space="preserve">. The advantage of using these methods is that the statistical properties of the variables were mostly retained since it would be beneficial for future data analysis. </w:t>
      </w:r>
      <w:r w:rsidR="002426E0">
        <w:t xml:space="preserve">Imputation is used to replace missing data because removing data is not always feasible and can reduce the size of the data set, which can possibly bias the data set and lead to incorrect analysis (Middleton 2024). </w:t>
      </w:r>
    </w:p>
    <w:p w14:paraId="36E0F094" w14:textId="0C8CDA12" w:rsidR="0040024C" w:rsidRDefault="0040024C" w:rsidP="007904E9">
      <w:r>
        <w:t>It is important to handle missing data for multiple reasons. First, many machine learning algorithms fail if the data set contains missing values. Some algorithms like K-nearest neighbors and naïve Bayes support data with missing values. Second, you may end up building a biased machine learning model, leading to incorrect results if the missing values are not handled properly. Finally, missing data can lead to a lack of precision in the statistical analysis</w:t>
      </w:r>
      <w:r w:rsidR="00A16D26">
        <w:t xml:space="preserve"> (Middleton 2024)</w:t>
      </w:r>
      <w:r>
        <w:t xml:space="preserve">. </w:t>
      </w:r>
    </w:p>
    <w:p w14:paraId="75CEAC29" w14:textId="456044B1" w:rsidR="005C1196" w:rsidRPr="00A543E3" w:rsidRDefault="00044933" w:rsidP="007904E9">
      <w:r>
        <w:t xml:space="preserve">One disadvantage of using these values, instead of removing them or using other techniques, is that their histograms would be visually distorted. In the case of outliers, the extraction method was used – to establish data integrity, the outliers were removed and included </w:t>
      </w:r>
      <w:r>
        <w:lastRenderedPageBreak/>
        <w:t>in an individual data</w:t>
      </w:r>
      <w:r w:rsidR="00381D52">
        <w:t xml:space="preserve"> </w:t>
      </w:r>
      <w:r>
        <w:t xml:space="preserve">frame. By doing this, the data could be merged to include the original dataset for analysis if needed. </w:t>
      </w:r>
      <w:r w:rsidR="00712C62">
        <w:t xml:space="preserve"> </w:t>
      </w:r>
      <w:r w:rsidR="00381D52">
        <w:t xml:space="preserve">Creating a separate data frame for the outliers also allowed us the opportunity to specifically inspect the outliers. </w:t>
      </w:r>
    </w:p>
    <w:p w14:paraId="3E1037B8" w14:textId="1BE81E23" w:rsidR="00AC6FF2" w:rsidRDefault="00AC6FF2" w:rsidP="00EC43E5">
      <w:pPr>
        <w:pStyle w:val="Heading2"/>
      </w:pPr>
      <w:bookmarkStart w:id="27" w:name="_Toc164090089"/>
      <w:r>
        <w:t>D7: Challenges in Data Analysis</w:t>
      </w:r>
      <w:bookmarkEnd w:id="27"/>
    </w:p>
    <w:p w14:paraId="2A913A8E" w14:textId="1FF60FB8" w:rsidR="00AC6FF2" w:rsidRDefault="00712C62" w:rsidP="007904E9">
      <w:r>
        <w:t xml:space="preserve">Imputation of the median and mean values may distort the data to some extent. This changes the overall statistics of the data and could introduce some degree of error, which can be accounted for. By removing the outliers, the extreme values were removed from the cleaned data. These outliers could be by error or true in nature, which is why it is important to include these in the analysis. </w:t>
      </w:r>
    </w:p>
    <w:p w14:paraId="43E28BDB" w14:textId="051C2B6D" w:rsidR="00664244" w:rsidRPr="00200462" w:rsidRDefault="00664244" w:rsidP="007904E9">
      <w:r>
        <w:t>Another challenge is that it is tough to conduct data analysis if you don’t have the domain knowledge necessary to interpret the data. There are four ways to treat outliers: imputation, retention, exclusion, and removal. Without extensive domain knowledge, it makes it difficult to understand the relationships of the outliers with the variables along with which method to use for treating the outliers. This could also skew the results of our PCA analysis since PCA is sensitive to outliers.</w:t>
      </w:r>
    </w:p>
    <w:p w14:paraId="5C930D27" w14:textId="64C6C679" w:rsidR="00AC6FF2" w:rsidRDefault="00EC43E5">
      <w:pPr>
        <w:pStyle w:val="Heading1"/>
      </w:pPr>
      <w:bookmarkStart w:id="28" w:name="_Toc164090090"/>
      <w:r>
        <w:t>Part IV: Principal Component Analysis (PCA)</w:t>
      </w:r>
      <w:bookmarkEnd w:id="28"/>
    </w:p>
    <w:p w14:paraId="2D1B58AC" w14:textId="278787E5" w:rsidR="00EC43E5" w:rsidRDefault="00EC43E5" w:rsidP="00EC43E5">
      <w:pPr>
        <w:pStyle w:val="Heading2"/>
      </w:pPr>
      <w:bookmarkStart w:id="29" w:name="_Toc164090091"/>
      <w:r>
        <w:t>E1: PCA Loadings</w:t>
      </w:r>
      <w:bookmarkEnd w:id="29"/>
    </w:p>
    <w:p w14:paraId="28C027B6" w14:textId="5958A99C" w:rsidR="00664244" w:rsidRDefault="005C1196" w:rsidP="007904E9">
      <w:r>
        <w:t>O</w:t>
      </w:r>
      <w:r w:rsidR="00381D52">
        <w:t xml:space="preserve">nly </w:t>
      </w:r>
      <w:r>
        <w:t xml:space="preserve">quantitative variables can be used </w:t>
      </w:r>
      <w:r w:rsidR="00381D52">
        <w:t>for the PCA</w:t>
      </w:r>
      <w:r>
        <w:t xml:space="preserve">. The variables </w:t>
      </w:r>
      <w:proofErr w:type="gramStart"/>
      <w:r>
        <w:t>are:</w:t>
      </w:r>
      <w:proofErr w:type="gramEnd"/>
      <w:r>
        <w:t xml:space="preserve"> Lat, </w:t>
      </w:r>
      <w:proofErr w:type="spellStart"/>
      <w:r>
        <w:t>Lng</w:t>
      </w:r>
      <w:proofErr w:type="spellEnd"/>
      <w:r>
        <w:t xml:space="preserve">, Population, Children, Age, Income, </w:t>
      </w:r>
      <w:proofErr w:type="spellStart"/>
      <w:r>
        <w:t>VitD_level</w:t>
      </w:r>
      <w:proofErr w:type="spellEnd"/>
      <w:r>
        <w:t xml:space="preserve">, </w:t>
      </w:r>
      <w:proofErr w:type="spellStart"/>
      <w:r>
        <w:t>Doc_visits</w:t>
      </w:r>
      <w:proofErr w:type="spellEnd"/>
      <w:r>
        <w:t xml:space="preserve">, </w:t>
      </w:r>
      <w:proofErr w:type="spellStart"/>
      <w:r>
        <w:t>Full_meals_eaten</w:t>
      </w:r>
      <w:proofErr w:type="spellEnd"/>
      <w:r>
        <w:t xml:space="preserve">, </w:t>
      </w:r>
      <w:proofErr w:type="spellStart"/>
      <w:r>
        <w:t>VitD_supp</w:t>
      </w:r>
      <w:proofErr w:type="spellEnd"/>
      <w:r>
        <w:t xml:space="preserve">, </w:t>
      </w:r>
      <w:proofErr w:type="spellStart"/>
      <w:r>
        <w:t>Initial_days</w:t>
      </w:r>
      <w:proofErr w:type="spellEnd"/>
      <w:r>
        <w:t xml:space="preserve">, </w:t>
      </w:r>
      <w:proofErr w:type="spellStart"/>
      <w:r>
        <w:t>TotalCharge</w:t>
      </w:r>
      <w:proofErr w:type="spellEnd"/>
      <w:r>
        <w:t xml:space="preserve">, and </w:t>
      </w:r>
      <w:proofErr w:type="spellStart"/>
      <w:r>
        <w:t>Additional_charges</w:t>
      </w:r>
      <w:proofErr w:type="spellEnd"/>
      <w:r>
        <w:t xml:space="preserve">. </w:t>
      </w:r>
      <w:proofErr w:type="spellStart"/>
      <w:r>
        <w:t>CaseOrder</w:t>
      </w:r>
      <w:proofErr w:type="spellEnd"/>
      <w:r>
        <w:t xml:space="preserve"> is left out since it is an index.</w:t>
      </w:r>
      <w:r w:rsidR="00664244">
        <w:t xml:space="preserve"> Analyzing the PCs determines which </w:t>
      </w:r>
      <w:r w:rsidR="00F95DA4">
        <w:t xml:space="preserve">combination of related variables </w:t>
      </w:r>
      <w:r w:rsidR="00664244">
        <w:t xml:space="preserve">are significantly associated depending on how close they are to 1 or -1. For PC1, the variables with the most significant correlations are </w:t>
      </w:r>
      <w:proofErr w:type="spellStart"/>
      <w:r w:rsidR="00664244">
        <w:t>TotalCharge</w:t>
      </w:r>
      <w:proofErr w:type="spellEnd"/>
      <w:r w:rsidR="00664244">
        <w:t xml:space="preserve">, </w:t>
      </w:r>
      <w:proofErr w:type="spellStart"/>
      <w:r w:rsidR="00664244">
        <w:t>VitD_levels</w:t>
      </w:r>
      <w:proofErr w:type="spellEnd"/>
      <w:r w:rsidR="00664244">
        <w:t xml:space="preserve">, and </w:t>
      </w:r>
      <w:proofErr w:type="spellStart"/>
      <w:r w:rsidR="00664244">
        <w:t>Initial_days</w:t>
      </w:r>
      <w:proofErr w:type="spellEnd"/>
      <w:r w:rsidR="00664244">
        <w:t xml:space="preserve">. For PC2, the variables </w:t>
      </w:r>
      <w:r w:rsidR="00664244">
        <w:lastRenderedPageBreak/>
        <w:t xml:space="preserve">with the most significant correlations are Age and </w:t>
      </w:r>
      <w:proofErr w:type="spellStart"/>
      <w:r w:rsidR="00664244">
        <w:t>Additional_charges</w:t>
      </w:r>
      <w:proofErr w:type="spellEnd"/>
      <w:r w:rsidR="00664244">
        <w:t xml:space="preserve">. For PC3, the variables with the most significant correlations are Lat and Population. For PC4, the variables with the greatest correlations are </w:t>
      </w:r>
      <w:proofErr w:type="spellStart"/>
      <w:r w:rsidR="00664244">
        <w:t>Lng</w:t>
      </w:r>
      <w:proofErr w:type="spellEnd"/>
      <w:r w:rsidR="00664244">
        <w:t xml:space="preserve"> and </w:t>
      </w:r>
      <w:proofErr w:type="spellStart"/>
      <w:r w:rsidR="00664244">
        <w:t>VitD_supp</w:t>
      </w:r>
      <w:proofErr w:type="spellEnd"/>
      <w:r w:rsidR="00664244">
        <w:t xml:space="preserve">. For PC5, the variables with the greatest correlations are </w:t>
      </w:r>
      <w:proofErr w:type="spellStart"/>
      <w:r w:rsidR="00664244">
        <w:t>Full_meals_eaten</w:t>
      </w:r>
      <w:proofErr w:type="spellEnd"/>
      <w:r w:rsidR="00664244">
        <w:t xml:space="preserve">, </w:t>
      </w:r>
      <w:proofErr w:type="spellStart"/>
      <w:r w:rsidR="00664244">
        <w:t>Lng</w:t>
      </w:r>
      <w:proofErr w:type="spellEnd"/>
      <w:r w:rsidR="00664244">
        <w:t xml:space="preserve">, Income, and </w:t>
      </w:r>
      <w:proofErr w:type="spellStart"/>
      <w:r w:rsidR="00664244">
        <w:t>Initial_days</w:t>
      </w:r>
      <w:proofErr w:type="spellEnd"/>
      <w:r w:rsidR="00664244">
        <w:t>.</w:t>
      </w:r>
    </w:p>
    <w:p w14:paraId="318D7EB8" w14:textId="24BAAE5F" w:rsidR="00A543E3" w:rsidRDefault="00381D52" w:rsidP="007904E9">
      <w:r>
        <w:t>A screenshot of the PCA loadings is attached below:</w:t>
      </w:r>
    </w:p>
    <w:p w14:paraId="15EA4916" w14:textId="77777777" w:rsidR="00A16D26" w:rsidRDefault="00381D52" w:rsidP="00A16D26">
      <w:pPr>
        <w:keepNext/>
        <w:ind w:firstLine="0"/>
      </w:pPr>
      <w:r>
        <w:rPr>
          <w:noProof/>
        </w:rPr>
        <w:drawing>
          <wp:inline distT="0" distB="0" distL="0" distR="0" wp14:anchorId="4E53C471" wp14:editId="22F32F0D">
            <wp:extent cx="5943600" cy="2303145"/>
            <wp:effectExtent l="0" t="0" r="0" b="0"/>
            <wp:docPr id="1808588722" name="Picture 25"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88722" name="Picture 25" descr="A table of numbers and symbol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303145"/>
                    </a:xfrm>
                    <a:prstGeom prst="rect">
                      <a:avLst/>
                    </a:prstGeom>
                  </pic:spPr>
                </pic:pic>
              </a:graphicData>
            </a:graphic>
          </wp:inline>
        </w:drawing>
      </w:r>
    </w:p>
    <w:p w14:paraId="1F714BCA" w14:textId="55EFECB8" w:rsidR="00381D52" w:rsidRDefault="00A16D26" w:rsidP="00A16D26">
      <w:pPr>
        <w:pStyle w:val="Caption"/>
        <w:jc w:val="center"/>
      </w:pPr>
      <w:bookmarkStart w:id="30" w:name="_Toc164025331"/>
      <w:bookmarkStart w:id="31" w:name="_Toc164027196"/>
      <w:r>
        <w:t xml:space="preserve">Figure </w:t>
      </w:r>
      <w:r>
        <w:fldChar w:fldCharType="begin"/>
      </w:r>
      <w:r>
        <w:instrText xml:space="preserve"> SEQ Figure \* ARABIC </w:instrText>
      </w:r>
      <w:r>
        <w:fldChar w:fldCharType="separate"/>
      </w:r>
      <w:r w:rsidR="00F5273C">
        <w:rPr>
          <w:noProof/>
        </w:rPr>
        <w:t>12</w:t>
      </w:r>
      <w:r>
        <w:fldChar w:fldCharType="end"/>
      </w:r>
      <w:r>
        <w:t>: PCA Loadings</w:t>
      </w:r>
      <w:bookmarkEnd w:id="30"/>
      <w:bookmarkEnd w:id="31"/>
    </w:p>
    <w:p w14:paraId="794BE325" w14:textId="2EBC78C5" w:rsidR="00F802B7" w:rsidRDefault="00EC43E5" w:rsidP="003F6F92">
      <w:pPr>
        <w:pStyle w:val="Heading2"/>
      </w:pPr>
      <w:bookmarkStart w:id="32" w:name="_Toc164090092"/>
      <w:r>
        <w:t>E2: Which PCAs to Keep?</w:t>
      </w:r>
      <w:bookmarkEnd w:id="32"/>
    </w:p>
    <w:p w14:paraId="43E8AE80" w14:textId="661CBDD0" w:rsidR="00F802B7" w:rsidRDefault="003F6F92" w:rsidP="007904E9">
      <w:r>
        <w:t xml:space="preserve">The PCA loadings that should be kept are PCs 1 through 6. </w:t>
      </w:r>
      <w:r w:rsidR="00F802B7">
        <w:t xml:space="preserve">The Kaiser rule is used to decide which principal components to keep. This rule states that if the eigenvalue for a principal component is equal to or greater than one, it should be kept. </w:t>
      </w:r>
      <w:r w:rsidR="005C1196">
        <w:t xml:space="preserve">A scree plot is created to visualize this rule. </w:t>
      </w:r>
      <w:r>
        <w:t xml:space="preserve">To determine accuracy, I also printed out the eigenvalues to confirm the threshold of 1 or above was being met. These eigenvalues represent the amount of variance explained by each PC. </w:t>
      </w:r>
    </w:p>
    <w:p w14:paraId="4CE3D821" w14:textId="77777777" w:rsidR="00A16D26" w:rsidRDefault="003F6F92" w:rsidP="00A16D26">
      <w:pPr>
        <w:keepNext/>
        <w:ind w:firstLine="0"/>
      </w:pPr>
      <w:r>
        <w:rPr>
          <w:noProof/>
        </w:rPr>
        <w:lastRenderedPageBreak/>
        <w:drawing>
          <wp:inline distT="0" distB="0" distL="0" distR="0" wp14:anchorId="470FE153" wp14:editId="379D89AD">
            <wp:extent cx="5943600" cy="4185285"/>
            <wp:effectExtent l="0" t="0" r="0" b="5715"/>
            <wp:docPr id="195669322" name="Picture 2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9322" name="Picture 23" descr="A graph with a 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4185285"/>
                    </a:xfrm>
                    <a:prstGeom prst="rect">
                      <a:avLst/>
                    </a:prstGeom>
                  </pic:spPr>
                </pic:pic>
              </a:graphicData>
            </a:graphic>
          </wp:inline>
        </w:drawing>
      </w:r>
    </w:p>
    <w:p w14:paraId="69F80ACA" w14:textId="5DF6ED81" w:rsidR="003F6F92" w:rsidRDefault="00A16D26" w:rsidP="00A16D26">
      <w:pPr>
        <w:pStyle w:val="Caption"/>
        <w:jc w:val="center"/>
      </w:pPr>
      <w:bookmarkStart w:id="33" w:name="_Toc164025332"/>
      <w:bookmarkStart w:id="34" w:name="_Toc164027197"/>
      <w:r>
        <w:t xml:space="preserve">Figure </w:t>
      </w:r>
      <w:r>
        <w:fldChar w:fldCharType="begin"/>
      </w:r>
      <w:r>
        <w:instrText xml:space="preserve"> SEQ Figure \* ARABIC </w:instrText>
      </w:r>
      <w:r>
        <w:fldChar w:fldCharType="separate"/>
      </w:r>
      <w:r w:rsidR="00F5273C">
        <w:rPr>
          <w:noProof/>
        </w:rPr>
        <w:t>13</w:t>
      </w:r>
      <w:r>
        <w:fldChar w:fldCharType="end"/>
      </w:r>
      <w:r>
        <w:t>: Scree Plot</w:t>
      </w:r>
      <w:bookmarkEnd w:id="33"/>
      <w:bookmarkEnd w:id="34"/>
    </w:p>
    <w:p w14:paraId="1B8FFFDD" w14:textId="77777777" w:rsidR="00A16D26" w:rsidRDefault="003F6F92" w:rsidP="00A16D26">
      <w:pPr>
        <w:keepNext/>
        <w:ind w:firstLine="0"/>
        <w:jc w:val="center"/>
      </w:pPr>
      <w:r>
        <w:rPr>
          <w:noProof/>
        </w:rPr>
        <w:drawing>
          <wp:inline distT="0" distB="0" distL="0" distR="0" wp14:anchorId="7C2F674C" wp14:editId="697BA4A3">
            <wp:extent cx="2616200" cy="3009900"/>
            <wp:effectExtent l="0" t="0" r="0" b="0"/>
            <wp:docPr id="1298758845" name="Picture 24" descr="A number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58845" name="Picture 24" descr="A number of a numb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2616200" cy="3009900"/>
                    </a:xfrm>
                    <a:prstGeom prst="rect">
                      <a:avLst/>
                    </a:prstGeom>
                  </pic:spPr>
                </pic:pic>
              </a:graphicData>
            </a:graphic>
          </wp:inline>
        </w:drawing>
      </w:r>
    </w:p>
    <w:p w14:paraId="7CB8523E" w14:textId="01F3C70F" w:rsidR="00C051EC" w:rsidRDefault="00A16D26" w:rsidP="00A16D26">
      <w:pPr>
        <w:pStyle w:val="Caption"/>
        <w:jc w:val="center"/>
      </w:pPr>
      <w:bookmarkStart w:id="35" w:name="_Toc164025333"/>
      <w:bookmarkStart w:id="36" w:name="_Toc164027198"/>
      <w:r>
        <w:t xml:space="preserve">Figure </w:t>
      </w:r>
      <w:r>
        <w:fldChar w:fldCharType="begin"/>
      </w:r>
      <w:r>
        <w:instrText xml:space="preserve"> SEQ Figure \* ARABIC </w:instrText>
      </w:r>
      <w:r>
        <w:fldChar w:fldCharType="separate"/>
      </w:r>
      <w:r w:rsidR="00F5273C">
        <w:rPr>
          <w:noProof/>
        </w:rPr>
        <w:t>14</w:t>
      </w:r>
      <w:r>
        <w:fldChar w:fldCharType="end"/>
      </w:r>
      <w:r>
        <w:t xml:space="preserve">: </w:t>
      </w:r>
      <w:proofErr w:type="gramStart"/>
      <w:r>
        <w:t>Eigenvalues</w:t>
      </w:r>
      <w:bookmarkEnd w:id="35"/>
      <w:bookmarkEnd w:id="36"/>
      <w:proofErr w:type="gramEnd"/>
    </w:p>
    <w:p w14:paraId="06FF11CE" w14:textId="30126C1E" w:rsidR="00EC43E5" w:rsidRDefault="00EC43E5" w:rsidP="00EC43E5">
      <w:pPr>
        <w:pStyle w:val="Heading2"/>
      </w:pPr>
      <w:bookmarkStart w:id="37" w:name="_Toc164090093"/>
      <w:r>
        <w:lastRenderedPageBreak/>
        <w:t>E3: Benefits of PCA</w:t>
      </w:r>
      <w:bookmarkEnd w:id="37"/>
    </w:p>
    <w:p w14:paraId="72867153" w14:textId="488D54ED" w:rsidR="00F802B7" w:rsidRDefault="003F6F92" w:rsidP="007904E9">
      <w:r>
        <w:t>PCA a</w:t>
      </w:r>
      <w:r w:rsidR="00F802B7">
        <w:t xml:space="preserve">llows for dimensionality reduction. </w:t>
      </w:r>
      <w:r>
        <w:t>This is u</w:t>
      </w:r>
      <w:r w:rsidR="00F802B7">
        <w:t xml:space="preserve">seful for data sets with many variables. This is done with the quantitative variables. PCA allows for analysis on 6 components that still explain more than 50% of the variance. Keeping more PCs would explain 90% of the variance, but at the cost of less dimensionality reduction. </w:t>
      </w:r>
    </w:p>
    <w:p w14:paraId="4C7A6A73" w14:textId="72224B91" w:rsidR="00F802B7" w:rsidRDefault="00F802B7" w:rsidP="007904E9">
      <w:r>
        <w:t>Dimensionality reduction is beneficial to organizations because high dimensionality can be detrimental to the performance of algorithms used to analyze the data, causing them to run slowly and require significantl</w:t>
      </w:r>
      <w:r w:rsidR="005C1196">
        <w:t>y</w:t>
      </w:r>
      <w:r>
        <w:t xml:space="preserve"> more resources (Biga Bid Ltd, 2023).</w:t>
      </w:r>
      <w:r w:rsidR="007904E9">
        <w:t xml:space="preserve"> </w:t>
      </w:r>
      <w:r>
        <w:t>Sacrificing a small amount of accuracy can be worth it if it saves time and dimensionality is reduced.</w:t>
      </w:r>
    </w:p>
    <w:p w14:paraId="1A774383" w14:textId="0A0F6E87" w:rsidR="00F802B7" w:rsidRPr="00A543E3" w:rsidRDefault="00F802B7" w:rsidP="007904E9">
      <w:r>
        <w:t xml:space="preserve">PCA is also beneficial because it can remove unnecessary noise in the data that could lead to poor analysis and its ability to provide an organization with uncorrelated data features (Biga Bid Ltd, 2023). The accuracy of classification models can be improved after PCA is performed on a data set. </w:t>
      </w:r>
      <w:r w:rsidR="00664244">
        <w:t xml:space="preserve">PCA also allows us to visualize data and allow for the inspection of clustering and classification algorithms (Biga Bid Ltd, 2023). </w:t>
      </w:r>
    </w:p>
    <w:p w14:paraId="30E2A502" w14:textId="3A097BE9" w:rsidR="00AC6FF2" w:rsidRPr="00200462" w:rsidRDefault="00AC6FF2" w:rsidP="00200462">
      <w:pPr>
        <w:rPr>
          <w:rFonts w:asciiTheme="majorHAnsi" w:eastAsiaTheme="majorEastAsia" w:hAnsiTheme="majorHAnsi" w:cstheme="majorBidi"/>
          <w:b/>
          <w:bCs/>
        </w:rPr>
      </w:pPr>
      <w:r>
        <w:br w:type="page"/>
      </w:r>
    </w:p>
    <w:bookmarkStart w:id="38" w:name="_Toc164090094" w:displacedByCustomXml="next"/>
    <w:sdt>
      <w:sdtPr>
        <w:rPr>
          <w:rFonts w:asciiTheme="minorHAnsi" w:eastAsiaTheme="minorEastAsia" w:hAnsiTheme="minorHAnsi" w:cstheme="minorBidi"/>
        </w:rPr>
        <w:id w:val="-573587230"/>
        <w:bibliography/>
      </w:sdtPr>
      <w:sdtEndPr>
        <w:rPr>
          <w:rFonts w:asciiTheme="majorHAnsi" w:eastAsiaTheme="majorEastAsia" w:hAnsiTheme="majorHAnsi" w:cstheme="majorBidi"/>
        </w:rPr>
      </w:sdtEndPr>
      <w:sdtContent>
        <w:p w14:paraId="22CEC132" w14:textId="15267C32" w:rsidR="00A543E3" w:rsidRDefault="00000000" w:rsidP="00A16D26">
          <w:pPr>
            <w:pStyle w:val="SectionTitle"/>
          </w:pPr>
          <w:r>
            <w:t>References</w:t>
          </w:r>
          <w:r w:rsidR="00F95DA4">
            <w:t xml:space="preserve"> (No </w:t>
          </w:r>
          <w:proofErr w:type="gramStart"/>
          <w:r w:rsidR="00F95DA4">
            <w:t>third party</w:t>
          </w:r>
          <w:proofErr w:type="gramEnd"/>
          <w:r w:rsidR="00F95DA4">
            <w:t xml:space="preserve"> code references used)</w:t>
          </w:r>
        </w:p>
      </w:sdtContent>
    </w:sdt>
    <w:bookmarkEnd w:id="38" w:displacedByCustomXml="prev"/>
    <w:p w14:paraId="2AAEE210" w14:textId="0E60220B" w:rsidR="00F802B7" w:rsidRDefault="00F802B7" w:rsidP="00A543E3">
      <w:r w:rsidRPr="003F6F92">
        <w:rPr>
          <w:rFonts w:cstheme="minorHAnsi"/>
          <w:shd w:val="clear" w:color="auto" w:fill="FFFFFF"/>
        </w:rPr>
        <w:t xml:space="preserve">Biga Bid Media Ltd. (2023, February 8). What is Principal Component Analysis (PCA) &amp; How to Use </w:t>
      </w:r>
      <w:proofErr w:type="gramStart"/>
      <w:r w:rsidRPr="003F6F92">
        <w:rPr>
          <w:rFonts w:cstheme="minorHAnsi"/>
          <w:shd w:val="clear" w:color="auto" w:fill="FFFFFF"/>
        </w:rPr>
        <w:t>It?.</w:t>
      </w:r>
      <w:proofErr w:type="gramEnd"/>
      <w:r w:rsidRPr="003F6F92">
        <w:rPr>
          <w:rFonts w:cstheme="minorHAnsi"/>
          <w:shd w:val="clear" w:color="auto" w:fill="FFFFFF"/>
        </w:rPr>
        <w:t xml:space="preserve"> </w:t>
      </w:r>
      <w:proofErr w:type="spellStart"/>
      <w:r w:rsidRPr="003F6F92">
        <w:rPr>
          <w:rFonts w:cstheme="minorHAnsi"/>
          <w:shd w:val="clear" w:color="auto" w:fill="FFFFFF"/>
        </w:rPr>
        <w:t>BigaBid</w:t>
      </w:r>
      <w:proofErr w:type="spellEnd"/>
      <w:r w:rsidRPr="003F6F92">
        <w:rPr>
          <w:rFonts w:cstheme="minorHAnsi"/>
          <w:shd w:val="clear" w:color="auto" w:fill="FFFFFF"/>
        </w:rPr>
        <w:t>.</w:t>
      </w:r>
      <w:r w:rsidRPr="003F6F92">
        <w:rPr>
          <w:rStyle w:val="apple-converted-space"/>
          <w:rFonts w:ascii="Segoe UI" w:hAnsi="Segoe UI" w:cs="Segoe UI"/>
          <w:shd w:val="clear" w:color="auto" w:fill="FFFFFF"/>
        </w:rPr>
        <w:t> </w:t>
      </w:r>
      <w:r w:rsidR="00260F26">
        <w:t xml:space="preserve"> </w:t>
      </w:r>
    </w:p>
    <w:p w14:paraId="26CB367E" w14:textId="6FDAFE1D" w:rsidR="00651FB2" w:rsidRDefault="00651FB2" w:rsidP="00A543E3">
      <w:r>
        <w:t>Middleton. (2024). Webinar for Missing Data</w:t>
      </w:r>
      <w:r w:rsidR="00260F26">
        <w:t>.</w:t>
      </w:r>
      <w:r w:rsidR="00664244">
        <w:t xml:space="preserve"> Retrieved from </w:t>
      </w:r>
      <w:proofErr w:type="gramStart"/>
      <w:r w:rsidR="00664244" w:rsidRPr="00664244">
        <w:t>https://wgu.hosted.panopto.com/Panopto/Pages/Viewer.aspx?id=767749d2-ba19-4f94-bec8-b058017b2f5e</w:t>
      </w:r>
      <w:proofErr w:type="gramEnd"/>
    </w:p>
    <w:p w14:paraId="1D20D2B6" w14:textId="5CA08C74" w:rsidR="00651FB2" w:rsidRDefault="00651FB2" w:rsidP="00A543E3">
      <w:r>
        <w:t xml:space="preserve">Middleton (2024). Webinar for </w:t>
      </w:r>
      <w:proofErr w:type="spellStart"/>
      <w:r>
        <w:t>Reexpression</w:t>
      </w:r>
      <w:proofErr w:type="spellEnd"/>
      <w:r>
        <w:t xml:space="preserve"> of Categorical Variables.</w:t>
      </w:r>
      <w:r w:rsidR="00664244">
        <w:t xml:space="preserve"> Retrieved from </w:t>
      </w:r>
      <w:proofErr w:type="gramStart"/>
      <w:r w:rsidR="00664244" w:rsidRPr="00664244">
        <w:t>https://wgu.hosted.panopto.com/Panopto/Pages/Viewer.aspx?id=bd7b8541-77ba-42e0-80a4-b059010bc790</w:t>
      </w:r>
      <w:proofErr w:type="gramEnd"/>
    </w:p>
    <w:p w14:paraId="0C29AFA6" w14:textId="3D744C71" w:rsidR="008E1438" w:rsidRDefault="008E1438" w:rsidP="00A543E3">
      <w:r>
        <w:t xml:space="preserve">Middleton </w:t>
      </w:r>
      <w:r w:rsidR="00260F26">
        <w:t xml:space="preserve">(2024). </w:t>
      </w:r>
      <w:r>
        <w:t xml:space="preserve">Webinar for PCA. </w:t>
      </w:r>
      <w:r w:rsidR="00664244">
        <w:t xml:space="preserve">Retrieved from </w:t>
      </w:r>
      <w:proofErr w:type="gramStart"/>
      <w:r w:rsidR="00664244" w:rsidRPr="00664244">
        <w:t>https://wgu.hosted.panopto.com/Panopto/Pages/Viewer.aspx?id=3bcc452f-fa35-43be-b69f-b05901356f95</w:t>
      </w:r>
      <w:proofErr w:type="gramEnd"/>
    </w:p>
    <w:p w14:paraId="4A12B4A1" w14:textId="4D1ED05D" w:rsidR="00A16D26" w:rsidRDefault="001F2042" w:rsidP="00A16D26">
      <w:pPr>
        <w:ind w:firstLine="0"/>
      </w:pPr>
      <w:proofErr w:type="spellStart"/>
      <w:r w:rsidRPr="001F2042">
        <w:t>Tamboli</w:t>
      </w:r>
      <w:proofErr w:type="spellEnd"/>
      <w:r w:rsidRPr="001F2042">
        <w:t>, N. (</w:t>
      </w:r>
      <w:proofErr w:type="gramStart"/>
      <w:r w:rsidRPr="001F2042">
        <w:t>Oct.,</w:t>
      </w:r>
      <w:proofErr w:type="gramEnd"/>
      <w:r w:rsidRPr="001F2042">
        <w:t xml:space="preserve"> 2021). All you need to know about different types of missing data values and how to handle it. Analytics Vidhya. Available at </w:t>
      </w:r>
      <w:r w:rsidRPr="001F2042">
        <w:fldChar w:fldCharType="begin"/>
      </w:r>
      <w:r w:rsidRPr="001F2042">
        <w:instrText>HYPERLINK "https://www.analyticsvidhya.com/blog/2021/10/handling-missing-value/"</w:instrText>
      </w:r>
      <w:r w:rsidRPr="001F2042">
        <w:fldChar w:fldCharType="separate"/>
      </w:r>
      <w:r w:rsidRPr="001F2042">
        <w:rPr>
          <w:rStyle w:val="Hyperlink"/>
        </w:rPr>
        <w:t>https://www.analyticsvidhya.com/blog/2021/10/handling-missing-value/</w:t>
      </w:r>
      <w:r w:rsidRPr="001F2042">
        <w:fldChar w:fldCharType="end"/>
      </w:r>
    </w:p>
    <w:p w14:paraId="6D2E7A72" w14:textId="2B1C4C92" w:rsidR="00664244" w:rsidRDefault="00664244" w:rsidP="00A16D26">
      <w:pPr>
        <w:ind w:firstLine="0"/>
      </w:pPr>
      <w:r w:rsidRPr="00671E46">
        <w:t>https://www.wgu.edu/online-it-degrees/programming-languages/r-or-python.html</w:t>
      </w:r>
    </w:p>
    <w:p w14:paraId="322C69CF" w14:textId="77777777" w:rsidR="00A16D26" w:rsidRDefault="00A16D26">
      <w:r>
        <w:br w:type="page"/>
      </w:r>
    </w:p>
    <w:p w14:paraId="2F077BA2" w14:textId="62EA7321" w:rsidR="00A16D26" w:rsidRDefault="00A16D26" w:rsidP="00A16D26">
      <w:pPr>
        <w:pStyle w:val="Heading1"/>
        <w:rPr>
          <w:b w:val="0"/>
          <w:bCs w:val="0"/>
        </w:rPr>
      </w:pPr>
      <w:bookmarkStart w:id="39" w:name="_Toc164090095"/>
      <w:r>
        <w:rPr>
          <w:b w:val="0"/>
          <w:bCs w:val="0"/>
        </w:rPr>
        <w:lastRenderedPageBreak/>
        <w:t>Table of Figures</w:t>
      </w:r>
      <w:bookmarkEnd w:id="39"/>
    </w:p>
    <w:p w14:paraId="0372FDA3" w14:textId="5F70C486" w:rsidR="00F5273C" w:rsidRDefault="00A16D26">
      <w:pPr>
        <w:pStyle w:val="TableofFigures"/>
        <w:tabs>
          <w:tab w:val="right" w:leader="dot" w:pos="9350"/>
        </w:tabs>
        <w:rPr>
          <w:noProof/>
          <w:kern w:val="2"/>
          <w:lang w:eastAsia="en-US"/>
          <w14:ligatures w14:val="standardContextual"/>
        </w:rPr>
      </w:pPr>
      <w:r>
        <w:rPr>
          <w:b/>
          <w:bCs/>
        </w:rPr>
        <w:fldChar w:fldCharType="begin"/>
      </w:r>
      <w:r>
        <w:rPr>
          <w:b/>
          <w:bCs/>
        </w:rPr>
        <w:instrText xml:space="preserve"> TOC \h \z \c "Figure" </w:instrText>
      </w:r>
      <w:r>
        <w:rPr>
          <w:b/>
          <w:bCs/>
        </w:rPr>
        <w:fldChar w:fldCharType="separate"/>
      </w:r>
      <w:hyperlink w:anchor="_Toc164027185" w:history="1">
        <w:r w:rsidR="00F5273C" w:rsidRPr="00467BAF">
          <w:rPr>
            <w:rStyle w:val="Hyperlink"/>
            <w:noProof/>
          </w:rPr>
          <w:t>Figure 1: Variable List and Data Types</w:t>
        </w:r>
        <w:r w:rsidR="00F5273C">
          <w:rPr>
            <w:noProof/>
            <w:webHidden/>
          </w:rPr>
          <w:tab/>
        </w:r>
        <w:r w:rsidR="00F5273C">
          <w:rPr>
            <w:noProof/>
            <w:webHidden/>
          </w:rPr>
          <w:fldChar w:fldCharType="begin"/>
        </w:r>
        <w:r w:rsidR="00F5273C">
          <w:rPr>
            <w:noProof/>
            <w:webHidden/>
          </w:rPr>
          <w:instrText xml:space="preserve"> PAGEREF _Toc164027185 \h </w:instrText>
        </w:r>
        <w:r w:rsidR="00F5273C">
          <w:rPr>
            <w:noProof/>
            <w:webHidden/>
          </w:rPr>
        </w:r>
        <w:r w:rsidR="00F5273C">
          <w:rPr>
            <w:noProof/>
            <w:webHidden/>
          </w:rPr>
          <w:fldChar w:fldCharType="separate"/>
        </w:r>
        <w:r w:rsidR="00F5273C">
          <w:rPr>
            <w:noProof/>
            <w:webHidden/>
          </w:rPr>
          <w:t>7</w:t>
        </w:r>
        <w:r w:rsidR="00F5273C">
          <w:rPr>
            <w:noProof/>
            <w:webHidden/>
          </w:rPr>
          <w:fldChar w:fldCharType="end"/>
        </w:r>
      </w:hyperlink>
    </w:p>
    <w:p w14:paraId="6D79092A" w14:textId="49C0BC4F" w:rsidR="00F5273C" w:rsidRDefault="00F5273C">
      <w:pPr>
        <w:pStyle w:val="TableofFigures"/>
        <w:tabs>
          <w:tab w:val="right" w:leader="dot" w:pos="9350"/>
        </w:tabs>
        <w:rPr>
          <w:noProof/>
          <w:kern w:val="2"/>
          <w:lang w:eastAsia="en-US"/>
          <w14:ligatures w14:val="standardContextual"/>
        </w:rPr>
      </w:pPr>
      <w:hyperlink w:anchor="_Toc164027186" w:history="1">
        <w:r w:rsidRPr="00467BAF">
          <w:rPr>
            <w:rStyle w:val="Hyperlink"/>
            <w:noProof/>
          </w:rPr>
          <w:t>Figure 2: Shape of data frame and total duplicated values that exist</w:t>
        </w:r>
        <w:r>
          <w:rPr>
            <w:noProof/>
            <w:webHidden/>
          </w:rPr>
          <w:tab/>
        </w:r>
        <w:r>
          <w:rPr>
            <w:noProof/>
            <w:webHidden/>
          </w:rPr>
          <w:fldChar w:fldCharType="begin"/>
        </w:r>
        <w:r>
          <w:rPr>
            <w:noProof/>
            <w:webHidden/>
          </w:rPr>
          <w:instrText xml:space="preserve"> PAGEREF _Toc164027186 \h </w:instrText>
        </w:r>
        <w:r>
          <w:rPr>
            <w:noProof/>
            <w:webHidden/>
          </w:rPr>
        </w:r>
        <w:r>
          <w:rPr>
            <w:noProof/>
            <w:webHidden/>
          </w:rPr>
          <w:fldChar w:fldCharType="separate"/>
        </w:r>
        <w:r>
          <w:rPr>
            <w:noProof/>
            <w:webHidden/>
          </w:rPr>
          <w:t>12</w:t>
        </w:r>
        <w:r>
          <w:rPr>
            <w:noProof/>
            <w:webHidden/>
          </w:rPr>
          <w:fldChar w:fldCharType="end"/>
        </w:r>
      </w:hyperlink>
    </w:p>
    <w:p w14:paraId="57617DE0" w14:textId="38EE7E2F" w:rsidR="00F5273C" w:rsidRDefault="00F5273C">
      <w:pPr>
        <w:pStyle w:val="TableofFigures"/>
        <w:tabs>
          <w:tab w:val="right" w:leader="dot" w:pos="9350"/>
        </w:tabs>
        <w:rPr>
          <w:noProof/>
          <w:kern w:val="2"/>
          <w:lang w:eastAsia="en-US"/>
          <w14:ligatures w14:val="standardContextual"/>
        </w:rPr>
      </w:pPr>
      <w:hyperlink w:anchor="_Toc164027187" w:history="1">
        <w:r w:rsidRPr="00467BAF">
          <w:rPr>
            <w:rStyle w:val="Hyperlink"/>
            <w:noProof/>
          </w:rPr>
          <w:t>Figure 3: Summary of variables with null values</w:t>
        </w:r>
        <w:r>
          <w:rPr>
            <w:noProof/>
            <w:webHidden/>
          </w:rPr>
          <w:tab/>
        </w:r>
        <w:r>
          <w:rPr>
            <w:noProof/>
            <w:webHidden/>
          </w:rPr>
          <w:fldChar w:fldCharType="begin"/>
        </w:r>
        <w:r>
          <w:rPr>
            <w:noProof/>
            <w:webHidden/>
          </w:rPr>
          <w:instrText xml:space="preserve"> PAGEREF _Toc164027187 \h </w:instrText>
        </w:r>
        <w:r>
          <w:rPr>
            <w:noProof/>
            <w:webHidden/>
          </w:rPr>
        </w:r>
        <w:r>
          <w:rPr>
            <w:noProof/>
            <w:webHidden/>
          </w:rPr>
          <w:fldChar w:fldCharType="separate"/>
        </w:r>
        <w:r>
          <w:rPr>
            <w:noProof/>
            <w:webHidden/>
          </w:rPr>
          <w:t>13</w:t>
        </w:r>
        <w:r>
          <w:rPr>
            <w:noProof/>
            <w:webHidden/>
          </w:rPr>
          <w:fldChar w:fldCharType="end"/>
        </w:r>
      </w:hyperlink>
    </w:p>
    <w:p w14:paraId="5226F0B0" w14:textId="64047ABF" w:rsidR="00F5273C" w:rsidRDefault="00F5273C">
      <w:pPr>
        <w:pStyle w:val="TableofFigures"/>
        <w:tabs>
          <w:tab w:val="right" w:leader="dot" w:pos="9350"/>
        </w:tabs>
        <w:rPr>
          <w:noProof/>
          <w:kern w:val="2"/>
          <w:lang w:eastAsia="en-US"/>
          <w14:ligatures w14:val="standardContextual"/>
        </w:rPr>
      </w:pPr>
      <w:hyperlink w:anchor="_Toc164027188" w:history="1">
        <w:r w:rsidRPr="00467BAF">
          <w:rPr>
            <w:rStyle w:val="Hyperlink"/>
            <w:noProof/>
          </w:rPr>
          <w:t>Figure 4: Histograms of quantitative variables</w:t>
        </w:r>
        <w:r>
          <w:rPr>
            <w:noProof/>
            <w:webHidden/>
          </w:rPr>
          <w:tab/>
        </w:r>
        <w:r>
          <w:rPr>
            <w:noProof/>
            <w:webHidden/>
          </w:rPr>
          <w:fldChar w:fldCharType="begin"/>
        </w:r>
        <w:r>
          <w:rPr>
            <w:noProof/>
            <w:webHidden/>
          </w:rPr>
          <w:instrText xml:space="preserve"> PAGEREF _Toc164027188 \h </w:instrText>
        </w:r>
        <w:r>
          <w:rPr>
            <w:noProof/>
            <w:webHidden/>
          </w:rPr>
        </w:r>
        <w:r>
          <w:rPr>
            <w:noProof/>
            <w:webHidden/>
          </w:rPr>
          <w:fldChar w:fldCharType="separate"/>
        </w:r>
        <w:r>
          <w:rPr>
            <w:noProof/>
            <w:webHidden/>
          </w:rPr>
          <w:t>13</w:t>
        </w:r>
        <w:r>
          <w:rPr>
            <w:noProof/>
            <w:webHidden/>
          </w:rPr>
          <w:fldChar w:fldCharType="end"/>
        </w:r>
      </w:hyperlink>
    </w:p>
    <w:p w14:paraId="3AEC6282" w14:textId="5984ED12" w:rsidR="00F5273C" w:rsidRDefault="00F5273C">
      <w:pPr>
        <w:pStyle w:val="TableofFigures"/>
        <w:tabs>
          <w:tab w:val="right" w:leader="dot" w:pos="9350"/>
        </w:tabs>
        <w:rPr>
          <w:noProof/>
          <w:kern w:val="2"/>
          <w:lang w:eastAsia="en-US"/>
          <w14:ligatures w14:val="standardContextual"/>
        </w:rPr>
      </w:pPr>
      <w:hyperlink w:anchor="_Toc164027189" w:history="1">
        <w:r w:rsidRPr="00467BAF">
          <w:rPr>
            <w:rStyle w:val="Hyperlink"/>
            <w:noProof/>
          </w:rPr>
          <w:t>Figure 5: Missing Data Matrix from missingno</w:t>
        </w:r>
        <w:r>
          <w:rPr>
            <w:noProof/>
            <w:webHidden/>
          </w:rPr>
          <w:tab/>
        </w:r>
        <w:r>
          <w:rPr>
            <w:noProof/>
            <w:webHidden/>
          </w:rPr>
          <w:fldChar w:fldCharType="begin"/>
        </w:r>
        <w:r>
          <w:rPr>
            <w:noProof/>
            <w:webHidden/>
          </w:rPr>
          <w:instrText xml:space="preserve"> PAGEREF _Toc164027189 \h </w:instrText>
        </w:r>
        <w:r>
          <w:rPr>
            <w:noProof/>
            <w:webHidden/>
          </w:rPr>
        </w:r>
        <w:r>
          <w:rPr>
            <w:noProof/>
            <w:webHidden/>
          </w:rPr>
          <w:fldChar w:fldCharType="separate"/>
        </w:r>
        <w:r>
          <w:rPr>
            <w:noProof/>
            <w:webHidden/>
          </w:rPr>
          <w:t>14</w:t>
        </w:r>
        <w:r>
          <w:rPr>
            <w:noProof/>
            <w:webHidden/>
          </w:rPr>
          <w:fldChar w:fldCharType="end"/>
        </w:r>
      </w:hyperlink>
    </w:p>
    <w:p w14:paraId="198BF583" w14:textId="3635442A" w:rsidR="00F5273C" w:rsidRDefault="00F5273C">
      <w:pPr>
        <w:pStyle w:val="TableofFigures"/>
        <w:tabs>
          <w:tab w:val="right" w:leader="dot" w:pos="9350"/>
        </w:tabs>
        <w:rPr>
          <w:noProof/>
          <w:kern w:val="2"/>
          <w:lang w:eastAsia="en-US"/>
          <w14:ligatures w14:val="standardContextual"/>
        </w:rPr>
      </w:pPr>
      <w:hyperlink w:anchor="_Toc164027190" w:history="1">
        <w:r w:rsidRPr="00467BAF">
          <w:rPr>
            <w:rStyle w:val="Hyperlink"/>
            <w:noProof/>
          </w:rPr>
          <w:t>Figure 6: Histograms before imputation</w:t>
        </w:r>
        <w:r>
          <w:rPr>
            <w:noProof/>
            <w:webHidden/>
          </w:rPr>
          <w:tab/>
        </w:r>
        <w:r>
          <w:rPr>
            <w:noProof/>
            <w:webHidden/>
          </w:rPr>
          <w:fldChar w:fldCharType="begin"/>
        </w:r>
        <w:r>
          <w:rPr>
            <w:noProof/>
            <w:webHidden/>
          </w:rPr>
          <w:instrText xml:space="preserve"> PAGEREF _Toc164027190 \h </w:instrText>
        </w:r>
        <w:r>
          <w:rPr>
            <w:noProof/>
            <w:webHidden/>
          </w:rPr>
        </w:r>
        <w:r>
          <w:rPr>
            <w:noProof/>
            <w:webHidden/>
          </w:rPr>
          <w:fldChar w:fldCharType="separate"/>
        </w:r>
        <w:r>
          <w:rPr>
            <w:noProof/>
            <w:webHidden/>
          </w:rPr>
          <w:t>17</w:t>
        </w:r>
        <w:r>
          <w:rPr>
            <w:noProof/>
            <w:webHidden/>
          </w:rPr>
          <w:fldChar w:fldCharType="end"/>
        </w:r>
      </w:hyperlink>
    </w:p>
    <w:p w14:paraId="295665BA" w14:textId="24EB40F9" w:rsidR="00F5273C" w:rsidRDefault="00F5273C">
      <w:pPr>
        <w:pStyle w:val="TableofFigures"/>
        <w:tabs>
          <w:tab w:val="right" w:leader="dot" w:pos="9350"/>
        </w:tabs>
        <w:rPr>
          <w:noProof/>
          <w:kern w:val="2"/>
          <w:lang w:eastAsia="en-US"/>
          <w14:ligatures w14:val="standardContextual"/>
        </w:rPr>
      </w:pPr>
      <w:hyperlink w:anchor="_Toc164027191" w:history="1">
        <w:r w:rsidRPr="00467BAF">
          <w:rPr>
            <w:rStyle w:val="Hyperlink"/>
            <w:noProof/>
          </w:rPr>
          <w:t>Figure 7: Histogram after imputation</w:t>
        </w:r>
        <w:r>
          <w:rPr>
            <w:noProof/>
            <w:webHidden/>
          </w:rPr>
          <w:tab/>
        </w:r>
        <w:r>
          <w:rPr>
            <w:noProof/>
            <w:webHidden/>
          </w:rPr>
          <w:fldChar w:fldCharType="begin"/>
        </w:r>
        <w:r>
          <w:rPr>
            <w:noProof/>
            <w:webHidden/>
          </w:rPr>
          <w:instrText xml:space="preserve"> PAGEREF _Toc164027191 \h </w:instrText>
        </w:r>
        <w:r>
          <w:rPr>
            <w:noProof/>
            <w:webHidden/>
          </w:rPr>
        </w:r>
        <w:r>
          <w:rPr>
            <w:noProof/>
            <w:webHidden/>
          </w:rPr>
          <w:fldChar w:fldCharType="separate"/>
        </w:r>
        <w:r>
          <w:rPr>
            <w:noProof/>
            <w:webHidden/>
          </w:rPr>
          <w:t>18</w:t>
        </w:r>
        <w:r>
          <w:rPr>
            <w:noProof/>
            <w:webHidden/>
          </w:rPr>
          <w:fldChar w:fldCharType="end"/>
        </w:r>
      </w:hyperlink>
    </w:p>
    <w:p w14:paraId="728960D1" w14:textId="695CF5E9" w:rsidR="00F5273C" w:rsidRDefault="00F5273C">
      <w:pPr>
        <w:pStyle w:val="TableofFigures"/>
        <w:tabs>
          <w:tab w:val="right" w:leader="dot" w:pos="9350"/>
        </w:tabs>
        <w:rPr>
          <w:noProof/>
          <w:kern w:val="2"/>
          <w:lang w:eastAsia="en-US"/>
          <w14:ligatures w14:val="standardContextual"/>
        </w:rPr>
      </w:pPr>
      <w:hyperlink w:anchor="_Toc164027192" w:history="1">
        <w:r w:rsidRPr="00467BAF">
          <w:rPr>
            <w:rStyle w:val="Hyperlink"/>
            <w:noProof/>
          </w:rPr>
          <w:t>Figure 8: Boxplots after imputation</w:t>
        </w:r>
        <w:r>
          <w:rPr>
            <w:noProof/>
            <w:webHidden/>
          </w:rPr>
          <w:tab/>
        </w:r>
        <w:r>
          <w:rPr>
            <w:noProof/>
            <w:webHidden/>
          </w:rPr>
          <w:fldChar w:fldCharType="begin"/>
        </w:r>
        <w:r>
          <w:rPr>
            <w:noProof/>
            <w:webHidden/>
          </w:rPr>
          <w:instrText xml:space="preserve"> PAGEREF _Toc164027192 \h </w:instrText>
        </w:r>
        <w:r>
          <w:rPr>
            <w:noProof/>
            <w:webHidden/>
          </w:rPr>
        </w:r>
        <w:r>
          <w:rPr>
            <w:noProof/>
            <w:webHidden/>
          </w:rPr>
          <w:fldChar w:fldCharType="separate"/>
        </w:r>
        <w:r>
          <w:rPr>
            <w:noProof/>
            <w:webHidden/>
          </w:rPr>
          <w:t>19</w:t>
        </w:r>
        <w:r>
          <w:rPr>
            <w:noProof/>
            <w:webHidden/>
          </w:rPr>
          <w:fldChar w:fldCharType="end"/>
        </w:r>
      </w:hyperlink>
    </w:p>
    <w:p w14:paraId="1B54205F" w14:textId="65D64684" w:rsidR="00F5273C" w:rsidRDefault="00F5273C">
      <w:pPr>
        <w:pStyle w:val="TableofFigures"/>
        <w:tabs>
          <w:tab w:val="right" w:leader="dot" w:pos="9350"/>
        </w:tabs>
        <w:rPr>
          <w:noProof/>
          <w:kern w:val="2"/>
          <w:lang w:eastAsia="en-US"/>
          <w14:ligatures w14:val="standardContextual"/>
        </w:rPr>
      </w:pPr>
      <w:hyperlink w:anchor="_Toc164027193" w:history="1">
        <w:r w:rsidRPr="00467BAF">
          <w:rPr>
            <w:rStyle w:val="Hyperlink"/>
            <w:noProof/>
          </w:rPr>
          <w:t>Figure 9: First 10 Z-scores for Children and Income</w:t>
        </w:r>
        <w:r>
          <w:rPr>
            <w:noProof/>
            <w:webHidden/>
          </w:rPr>
          <w:tab/>
        </w:r>
        <w:r>
          <w:rPr>
            <w:noProof/>
            <w:webHidden/>
          </w:rPr>
          <w:fldChar w:fldCharType="begin"/>
        </w:r>
        <w:r>
          <w:rPr>
            <w:noProof/>
            <w:webHidden/>
          </w:rPr>
          <w:instrText xml:space="preserve"> PAGEREF _Toc164027193 \h </w:instrText>
        </w:r>
        <w:r>
          <w:rPr>
            <w:noProof/>
            <w:webHidden/>
          </w:rPr>
        </w:r>
        <w:r>
          <w:rPr>
            <w:noProof/>
            <w:webHidden/>
          </w:rPr>
          <w:fldChar w:fldCharType="separate"/>
        </w:r>
        <w:r>
          <w:rPr>
            <w:noProof/>
            <w:webHidden/>
          </w:rPr>
          <w:t>20</w:t>
        </w:r>
        <w:r>
          <w:rPr>
            <w:noProof/>
            <w:webHidden/>
          </w:rPr>
          <w:fldChar w:fldCharType="end"/>
        </w:r>
      </w:hyperlink>
    </w:p>
    <w:p w14:paraId="056AAC50" w14:textId="1DCE3190" w:rsidR="00F5273C" w:rsidRDefault="00F5273C">
      <w:pPr>
        <w:pStyle w:val="TableofFigures"/>
        <w:tabs>
          <w:tab w:val="right" w:leader="dot" w:pos="9350"/>
        </w:tabs>
        <w:rPr>
          <w:noProof/>
          <w:kern w:val="2"/>
          <w:lang w:eastAsia="en-US"/>
          <w14:ligatures w14:val="standardContextual"/>
        </w:rPr>
      </w:pPr>
      <w:hyperlink w:anchor="_Toc164027194" w:history="1">
        <w:r w:rsidRPr="00467BAF">
          <w:rPr>
            <w:rStyle w:val="Hyperlink"/>
            <w:noProof/>
          </w:rPr>
          <w:t>Figure 10: Extracting the outliers</w:t>
        </w:r>
        <w:r>
          <w:rPr>
            <w:noProof/>
            <w:webHidden/>
          </w:rPr>
          <w:tab/>
        </w:r>
        <w:r>
          <w:rPr>
            <w:noProof/>
            <w:webHidden/>
          </w:rPr>
          <w:fldChar w:fldCharType="begin"/>
        </w:r>
        <w:r>
          <w:rPr>
            <w:noProof/>
            <w:webHidden/>
          </w:rPr>
          <w:instrText xml:space="preserve"> PAGEREF _Toc164027194 \h </w:instrText>
        </w:r>
        <w:r>
          <w:rPr>
            <w:noProof/>
            <w:webHidden/>
          </w:rPr>
        </w:r>
        <w:r>
          <w:rPr>
            <w:noProof/>
            <w:webHidden/>
          </w:rPr>
          <w:fldChar w:fldCharType="separate"/>
        </w:r>
        <w:r>
          <w:rPr>
            <w:noProof/>
            <w:webHidden/>
          </w:rPr>
          <w:t>20</w:t>
        </w:r>
        <w:r>
          <w:rPr>
            <w:noProof/>
            <w:webHidden/>
          </w:rPr>
          <w:fldChar w:fldCharType="end"/>
        </w:r>
      </w:hyperlink>
    </w:p>
    <w:p w14:paraId="68613DB2" w14:textId="2DB3A0D8" w:rsidR="00F5273C" w:rsidRDefault="00F5273C">
      <w:pPr>
        <w:pStyle w:val="TableofFigures"/>
        <w:tabs>
          <w:tab w:val="right" w:leader="dot" w:pos="9350"/>
        </w:tabs>
        <w:rPr>
          <w:noProof/>
          <w:kern w:val="2"/>
          <w:lang w:eastAsia="en-US"/>
          <w14:ligatures w14:val="standardContextual"/>
        </w:rPr>
      </w:pPr>
      <w:hyperlink w:anchor="_Toc164027195" w:history="1">
        <w:r w:rsidRPr="00467BAF">
          <w:rPr>
            <w:rStyle w:val="Hyperlink"/>
            <w:noProof/>
          </w:rPr>
          <w:t>Figure 11: Summarized Output after Imputation</w:t>
        </w:r>
        <w:r>
          <w:rPr>
            <w:noProof/>
            <w:webHidden/>
          </w:rPr>
          <w:tab/>
        </w:r>
        <w:r>
          <w:rPr>
            <w:noProof/>
            <w:webHidden/>
          </w:rPr>
          <w:fldChar w:fldCharType="begin"/>
        </w:r>
        <w:r>
          <w:rPr>
            <w:noProof/>
            <w:webHidden/>
          </w:rPr>
          <w:instrText xml:space="preserve"> PAGEREF _Toc164027195 \h </w:instrText>
        </w:r>
        <w:r>
          <w:rPr>
            <w:noProof/>
            <w:webHidden/>
          </w:rPr>
        </w:r>
        <w:r>
          <w:rPr>
            <w:noProof/>
            <w:webHidden/>
          </w:rPr>
          <w:fldChar w:fldCharType="separate"/>
        </w:r>
        <w:r>
          <w:rPr>
            <w:noProof/>
            <w:webHidden/>
          </w:rPr>
          <w:t>21</w:t>
        </w:r>
        <w:r>
          <w:rPr>
            <w:noProof/>
            <w:webHidden/>
          </w:rPr>
          <w:fldChar w:fldCharType="end"/>
        </w:r>
      </w:hyperlink>
    </w:p>
    <w:p w14:paraId="7588BE30" w14:textId="2EBFA5A6" w:rsidR="00F5273C" w:rsidRDefault="00F5273C">
      <w:pPr>
        <w:pStyle w:val="TableofFigures"/>
        <w:tabs>
          <w:tab w:val="right" w:leader="dot" w:pos="9350"/>
        </w:tabs>
        <w:rPr>
          <w:noProof/>
          <w:kern w:val="2"/>
          <w:lang w:eastAsia="en-US"/>
          <w14:ligatures w14:val="standardContextual"/>
        </w:rPr>
      </w:pPr>
      <w:hyperlink w:anchor="_Toc164027196" w:history="1">
        <w:r w:rsidRPr="00467BAF">
          <w:rPr>
            <w:rStyle w:val="Hyperlink"/>
            <w:noProof/>
          </w:rPr>
          <w:t>Figure 12: PCA Loadings</w:t>
        </w:r>
        <w:r>
          <w:rPr>
            <w:noProof/>
            <w:webHidden/>
          </w:rPr>
          <w:tab/>
        </w:r>
        <w:r>
          <w:rPr>
            <w:noProof/>
            <w:webHidden/>
          </w:rPr>
          <w:fldChar w:fldCharType="begin"/>
        </w:r>
        <w:r>
          <w:rPr>
            <w:noProof/>
            <w:webHidden/>
          </w:rPr>
          <w:instrText xml:space="preserve"> PAGEREF _Toc164027196 \h </w:instrText>
        </w:r>
        <w:r>
          <w:rPr>
            <w:noProof/>
            <w:webHidden/>
          </w:rPr>
        </w:r>
        <w:r>
          <w:rPr>
            <w:noProof/>
            <w:webHidden/>
          </w:rPr>
          <w:fldChar w:fldCharType="separate"/>
        </w:r>
        <w:r>
          <w:rPr>
            <w:noProof/>
            <w:webHidden/>
          </w:rPr>
          <w:t>24</w:t>
        </w:r>
        <w:r>
          <w:rPr>
            <w:noProof/>
            <w:webHidden/>
          </w:rPr>
          <w:fldChar w:fldCharType="end"/>
        </w:r>
      </w:hyperlink>
    </w:p>
    <w:p w14:paraId="19F52031" w14:textId="5F4A179D" w:rsidR="00F5273C" w:rsidRDefault="00F5273C">
      <w:pPr>
        <w:pStyle w:val="TableofFigures"/>
        <w:tabs>
          <w:tab w:val="right" w:leader="dot" w:pos="9350"/>
        </w:tabs>
        <w:rPr>
          <w:noProof/>
          <w:kern w:val="2"/>
          <w:lang w:eastAsia="en-US"/>
          <w14:ligatures w14:val="standardContextual"/>
        </w:rPr>
      </w:pPr>
      <w:hyperlink w:anchor="_Toc164027197" w:history="1">
        <w:r w:rsidRPr="00467BAF">
          <w:rPr>
            <w:rStyle w:val="Hyperlink"/>
            <w:noProof/>
          </w:rPr>
          <w:t>Figure 13: Scree Plot</w:t>
        </w:r>
        <w:r>
          <w:rPr>
            <w:noProof/>
            <w:webHidden/>
          </w:rPr>
          <w:tab/>
        </w:r>
        <w:r>
          <w:rPr>
            <w:noProof/>
            <w:webHidden/>
          </w:rPr>
          <w:fldChar w:fldCharType="begin"/>
        </w:r>
        <w:r>
          <w:rPr>
            <w:noProof/>
            <w:webHidden/>
          </w:rPr>
          <w:instrText xml:space="preserve"> PAGEREF _Toc164027197 \h </w:instrText>
        </w:r>
        <w:r>
          <w:rPr>
            <w:noProof/>
            <w:webHidden/>
          </w:rPr>
        </w:r>
        <w:r>
          <w:rPr>
            <w:noProof/>
            <w:webHidden/>
          </w:rPr>
          <w:fldChar w:fldCharType="separate"/>
        </w:r>
        <w:r>
          <w:rPr>
            <w:noProof/>
            <w:webHidden/>
          </w:rPr>
          <w:t>25</w:t>
        </w:r>
        <w:r>
          <w:rPr>
            <w:noProof/>
            <w:webHidden/>
          </w:rPr>
          <w:fldChar w:fldCharType="end"/>
        </w:r>
      </w:hyperlink>
    </w:p>
    <w:p w14:paraId="6BE0A8BA" w14:textId="74E8B338" w:rsidR="00F5273C" w:rsidRDefault="00F5273C">
      <w:pPr>
        <w:pStyle w:val="TableofFigures"/>
        <w:tabs>
          <w:tab w:val="right" w:leader="dot" w:pos="9350"/>
        </w:tabs>
        <w:rPr>
          <w:noProof/>
          <w:kern w:val="2"/>
          <w:lang w:eastAsia="en-US"/>
          <w14:ligatures w14:val="standardContextual"/>
        </w:rPr>
      </w:pPr>
      <w:hyperlink w:anchor="_Toc164027198" w:history="1">
        <w:r w:rsidRPr="00467BAF">
          <w:rPr>
            <w:rStyle w:val="Hyperlink"/>
            <w:noProof/>
          </w:rPr>
          <w:t>Figure 14: Eigenvalues</w:t>
        </w:r>
        <w:r>
          <w:rPr>
            <w:noProof/>
            <w:webHidden/>
          </w:rPr>
          <w:tab/>
        </w:r>
        <w:r>
          <w:rPr>
            <w:noProof/>
            <w:webHidden/>
          </w:rPr>
          <w:fldChar w:fldCharType="begin"/>
        </w:r>
        <w:r>
          <w:rPr>
            <w:noProof/>
            <w:webHidden/>
          </w:rPr>
          <w:instrText xml:space="preserve"> PAGEREF _Toc164027198 \h </w:instrText>
        </w:r>
        <w:r>
          <w:rPr>
            <w:noProof/>
            <w:webHidden/>
          </w:rPr>
        </w:r>
        <w:r>
          <w:rPr>
            <w:noProof/>
            <w:webHidden/>
          </w:rPr>
          <w:fldChar w:fldCharType="separate"/>
        </w:r>
        <w:r>
          <w:rPr>
            <w:noProof/>
            <w:webHidden/>
          </w:rPr>
          <w:t>25</w:t>
        </w:r>
        <w:r>
          <w:rPr>
            <w:noProof/>
            <w:webHidden/>
          </w:rPr>
          <w:fldChar w:fldCharType="end"/>
        </w:r>
      </w:hyperlink>
    </w:p>
    <w:p w14:paraId="24309023" w14:textId="24B5D8DD" w:rsidR="00A16D26" w:rsidRPr="00A16D26" w:rsidRDefault="00A16D26" w:rsidP="00A16D26">
      <w:pPr>
        <w:ind w:firstLine="0"/>
        <w:jc w:val="center"/>
        <w:rPr>
          <w:b/>
          <w:bCs/>
        </w:rPr>
      </w:pPr>
      <w:r>
        <w:rPr>
          <w:b/>
          <w:bCs/>
        </w:rPr>
        <w:fldChar w:fldCharType="end"/>
      </w:r>
    </w:p>
    <w:sectPr w:rsidR="00A16D26" w:rsidRPr="00A16D26">
      <w:headerReference w:type="default" r:id="rId32"/>
      <w:headerReference w:type="first" r:id="rId33"/>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7BCC9" w14:textId="77777777" w:rsidR="00005BB7" w:rsidRDefault="00005BB7">
      <w:pPr>
        <w:spacing w:line="240" w:lineRule="auto"/>
      </w:pPr>
      <w:r>
        <w:separator/>
      </w:r>
    </w:p>
  </w:endnote>
  <w:endnote w:type="continuationSeparator" w:id="0">
    <w:p w14:paraId="07B163AD" w14:textId="77777777" w:rsidR="00005BB7" w:rsidRDefault="00005B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4ED18" w14:textId="77777777" w:rsidR="00005BB7" w:rsidRDefault="00005BB7">
      <w:pPr>
        <w:spacing w:line="240" w:lineRule="auto"/>
      </w:pPr>
      <w:r>
        <w:separator/>
      </w:r>
    </w:p>
  </w:footnote>
  <w:footnote w:type="continuationSeparator" w:id="0">
    <w:p w14:paraId="6AC61F02" w14:textId="77777777" w:rsidR="00005BB7" w:rsidRDefault="00005B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75197" w14:textId="77777777" w:rsidR="007954C8" w:rsidRDefault="00000000">
    <w:pPr>
      <w:pStyle w:val="Header"/>
    </w:pPr>
    <w:sdt>
      <w:sdtPr>
        <w:rPr>
          <w:rStyle w:val="Strong"/>
        </w:rPr>
        <w:alias w:val="Running head"/>
        <w:tag w:val=""/>
        <w:id w:val="1072628492"/>
        <w:placeholder>
          <w:docPart w:val="D7FBC41440D42541A40831C9E8A17959"/>
        </w:placeholder>
        <w:showingPlcHd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[Shortened Title up to 50 Characters]</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9</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A3FF4" w14:textId="77777777" w:rsidR="007954C8" w:rsidRDefault="00000000">
    <w:pPr>
      <w:pStyle w:val="Header"/>
      <w:rPr>
        <w:rStyle w:val="Strong"/>
      </w:rPr>
    </w:pPr>
    <w:r>
      <w:t xml:space="preserve">Running head: </w:t>
    </w:r>
    <w:sdt>
      <w:sdtPr>
        <w:rPr>
          <w:rStyle w:val="Strong"/>
        </w:rPr>
        <w:alias w:val="Running head"/>
        <w:tag w:val=""/>
        <w:id w:val="-696842620"/>
        <w:placeholder>
          <w:docPart w:val="847FCB80BABBD940A18D1AA3ADB7700A"/>
        </w:placeholder>
        <w:showingPlcHd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[Shortened Title up to 50 Characters]</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4950AD3"/>
    <w:multiLevelType w:val="hybridMultilevel"/>
    <w:tmpl w:val="D4FC89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14E0916"/>
    <w:multiLevelType w:val="hybridMultilevel"/>
    <w:tmpl w:val="93CC69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5301592"/>
    <w:multiLevelType w:val="hybridMultilevel"/>
    <w:tmpl w:val="907C7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B180C44"/>
    <w:multiLevelType w:val="hybridMultilevel"/>
    <w:tmpl w:val="891684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B245075"/>
    <w:multiLevelType w:val="hybridMultilevel"/>
    <w:tmpl w:val="D31094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25C30B4"/>
    <w:multiLevelType w:val="hybridMultilevel"/>
    <w:tmpl w:val="9ECC625C"/>
    <w:lvl w:ilvl="0" w:tplc="2DEC273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3812C56"/>
    <w:multiLevelType w:val="hybridMultilevel"/>
    <w:tmpl w:val="3BE2D82E"/>
    <w:lvl w:ilvl="0" w:tplc="A0345F4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4BA763F"/>
    <w:multiLevelType w:val="hybridMultilevel"/>
    <w:tmpl w:val="223237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A9E08C1"/>
    <w:multiLevelType w:val="hybridMultilevel"/>
    <w:tmpl w:val="59D0D4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B741E1"/>
    <w:multiLevelType w:val="hybridMultilevel"/>
    <w:tmpl w:val="C12688F6"/>
    <w:lvl w:ilvl="0" w:tplc="2DEC273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3663CB1"/>
    <w:multiLevelType w:val="hybridMultilevel"/>
    <w:tmpl w:val="C12688F6"/>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5EBD4B2C"/>
    <w:multiLevelType w:val="hybridMultilevel"/>
    <w:tmpl w:val="3EF244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19C5B6B"/>
    <w:multiLevelType w:val="hybridMultilevel"/>
    <w:tmpl w:val="E46247B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63414CF"/>
    <w:multiLevelType w:val="hybridMultilevel"/>
    <w:tmpl w:val="21EA73D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7242FC3"/>
    <w:multiLevelType w:val="hybridMultilevel"/>
    <w:tmpl w:val="1C5E9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A1E4301"/>
    <w:multiLevelType w:val="hybridMultilevel"/>
    <w:tmpl w:val="6D8E4F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B393B4D"/>
    <w:multiLevelType w:val="hybridMultilevel"/>
    <w:tmpl w:val="5088E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EA00B05"/>
    <w:multiLevelType w:val="hybridMultilevel"/>
    <w:tmpl w:val="EAD20B50"/>
    <w:lvl w:ilvl="0" w:tplc="2DEC273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EAD7625"/>
    <w:multiLevelType w:val="hybridMultilevel"/>
    <w:tmpl w:val="8BE2F2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7FF655A8"/>
    <w:multiLevelType w:val="hybridMultilevel"/>
    <w:tmpl w:val="B06E0B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518883071">
    <w:abstractNumId w:val="9"/>
  </w:num>
  <w:num w:numId="2" w16cid:durableId="272708827">
    <w:abstractNumId w:val="7"/>
  </w:num>
  <w:num w:numId="3" w16cid:durableId="1970237172">
    <w:abstractNumId w:val="6"/>
  </w:num>
  <w:num w:numId="4" w16cid:durableId="1303191538">
    <w:abstractNumId w:val="5"/>
  </w:num>
  <w:num w:numId="5" w16cid:durableId="305861549">
    <w:abstractNumId w:val="4"/>
  </w:num>
  <w:num w:numId="6" w16cid:durableId="1278834821">
    <w:abstractNumId w:val="8"/>
  </w:num>
  <w:num w:numId="7" w16cid:durableId="167720565">
    <w:abstractNumId w:val="3"/>
  </w:num>
  <w:num w:numId="8" w16cid:durableId="751661563">
    <w:abstractNumId w:val="2"/>
  </w:num>
  <w:num w:numId="9" w16cid:durableId="641271889">
    <w:abstractNumId w:val="1"/>
  </w:num>
  <w:num w:numId="10" w16cid:durableId="368772614">
    <w:abstractNumId w:val="0"/>
  </w:num>
  <w:num w:numId="11" w16cid:durableId="1396471573">
    <w:abstractNumId w:val="9"/>
    <w:lvlOverride w:ilvl="0">
      <w:startOverride w:val="1"/>
    </w:lvlOverride>
  </w:num>
  <w:num w:numId="12" w16cid:durableId="2116123144">
    <w:abstractNumId w:val="17"/>
  </w:num>
  <w:num w:numId="13" w16cid:durableId="1346596207">
    <w:abstractNumId w:val="24"/>
  </w:num>
  <w:num w:numId="14" w16cid:durableId="900554922">
    <w:abstractNumId w:val="19"/>
  </w:num>
  <w:num w:numId="15" w16cid:durableId="2049719520">
    <w:abstractNumId w:val="20"/>
  </w:num>
  <w:num w:numId="16" w16cid:durableId="396325413">
    <w:abstractNumId w:val="21"/>
  </w:num>
  <w:num w:numId="17" w16cid:durableId="2052922117">
    <w:abstractNumId w:val="16"/>
  </w:num>
  <w:num w:numId="18" w16cid:durableId="369645573">
    <w:abstractNumId w:val="28"/>
  </w:num>
  <w:num w:numId="19" w16cid:durableId="1953513151">
    <w:abstractNumId w:val="23"/>
  </w:num>
  <w:num w:numId="20" w16cid:durableId="860781103">
    <w:abstractNumId w:val="18"/>
  </w:num>
  <w:num w:numId="21" w16cid:durableId="126702312">
    <w:abstractNumId w:val="22"/>
  </w:num>
  <w:num w:numId="22" w16cid:durableId="294725520">
    <w:abstractNumId w:val="26"/>
  </w:num>
  <w:num w:numId="23" w16cid:durableId="1709641409">
    <w:abstractNumId w:val="15"/>
  </w:num>
  <w:num w:numId="24" w16cid:durableId="485754266">
    <w:abstractNumId w:val="11"/>
  </w:num>
  <w:num w:numId="25" w16cid:durableId="1468932500">
    <w:abstractNumId w:val="27"/>
  </w:num>
  <w:num w:numId="26" w16cid:durableId="1490440654">
    <w:abstractNumId w:val="12"/>
  </w:num>
  <w:num w:numId="27" w16cid:durableId="57284759">
    <w:abstractNumId w:val="14"/>
  </w:num>
  <w:num w:numId="28" w16cid:durableId="135612633">
    <w:abstractNumId w:val="30"/>
  </w:num>
  <w:num w:numId="29" w16cid:durableId="1067529368">
    <w:abstractNumId w:val="25"/>
  </w:num>
  <w:num w:numId="30" w16cid:durableId="789083977">
    <w:abstractNumId w:val="29"/>
  </w:num>
  <w:num w:numId="31" w16cid:durableId="267009485">
    <w:abstractNumId w:val="13"/>
  </w:num>
  <w:num w:numId="32" w16cid:durableId="95171408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5025" w:allStyles="1"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D0D"/>
    <w:rsid w:val="00003FD9"/>
    <w:rsid w:val="00005BB7"/>
    <w:rsid w:val="00007529"/>
    <w:rsid w:val="00044933"/>
    <w:rsid w:val="00084533"/>
    <w:rsid w:val="000B4BB2"/>
    <w:rsid w:val="000D31C2"/>
    <w:rsid w:val="000F20F2"/>
    <w:rsid w:val="00155732"/>
    <w:rsid w:val="001631A7"/>
    <w:rsid w:val="001B593E"/>
    <w:rsid w:val="001C4585"/>
    <w:rsid w:val="001F2042"/>
    <w:rsid w:val="00200462"/>
    <w:rsid w:val="00213810"/>
    <w:rsid w:val="0022125C"/>
    <w:rsid w:val="00236885"/>
    <w:rsid w:val="002426E0"/>
    <w:rsid w:val="00260F26"/>
    <w:rsid w:val="00283E7C"/>
    <w:rsid w:val="002C2C70"/>
    <w:rsid w:val="0032175B"/>
    <w:rsid w:val="003265D1"/>
    <w:rsid w:val="00327CF6"/>
    <w:rsid w:val="00336B97"/>
    <w:rsid w:val="00381D52"/>
    <w:rsid w:val="00397698"/>
    <w:rsid w:val="003A70E5"/>
    <w:rsid w:val="003F6F92"/>
    <w:rsid w:val="0040024C"/>
    <w:rsid w:val="00426AB0"/>
    <w:rsid w:val="00446951"/>
    <w:rsid w:val="00452F5E"/>
    <w:rsid w:val="004755BA"/>
    <w:rsid w:val="0048484D"/>
    <w:rsid w:val="0049441C"/>
    <w:rsid w:val="005075FF"/>
    <w:rsid w:val="005365BE"/>
    <w:rsid w:val="00551A67"/>
    <w:rsid w:val="00561CF0"/>
    <w:rsid w:val="005C1196"/>
    <w:rsid w:val="005D0390"/>
    <w:rsid w:val="00651FB2"/>
    <w:rsid w:val="0065674E"/>
    <w:rsid w:val="00664244"/>
    <w:rsid w:val="00671E46"/>
    <w:rsid w:val="00687628"/>
    <w:rsid w:val="007004CA"/>
    <w:rsid w:val="00712C62"/>
    <w:rsid w:val="00720D0D"/>
    <w:rsid w:val="00765CE3"/>
    <w:rsid w:val="007904E9"/>
    <w:rsid w:val="007954C8"/>
    <w:rsid w:val="007B77BD"/>
    <w:rsid w:val="0086636A"/>
    <w:rsid w:val="008B26F5"/>
    <w:rsid w:val="008C1989"/>
    <w:rsid w:val="008E01C1"/>
    <w:rsid w:val="008E1438"/>
    <w:rsid w:val="008E65F5"/>
    <w:rsid w:val="008F19AB"/>
    <w:rsid w:val="00901D1F"/>
    <w:rsid w:val="00916919"/>
    <w:rsid w:val="00963684"/>
    <w:rsid w:val="009A353B"/>
    <w:rsid w:val="00A06F65"/>
    <w:rsid w:val="00A16D26"/>
    <w:rsid w:val="00A4735C"/>
    <w:rsid w:val="00A51393"/>
    <w:rsid w:val="00A543E3"/>
    <w:rsid w:val="00A5718F"/>
    <w:rsid w:val="00A75466"/>
    <w:rsid w:val="00A90BB3"/>
    <w:rsid w:val="00AB4A05"/>
    <w:rsid w:val="00AC6FF2"/>
    <w:rsid w:val="00B20AAC"/>
    <w:rsid w:val="00B726DA"/>
    <w:rsid w:val="00B82EB0"/>
    <w:rsid w:val="00BC467A"/>
    <w:rsid w:val="00C051EC"/>
    <w:rsid w:val="00C40AB6"/>
    <w:rsid w:val="00C50E34"/>
    <w:rsid w:val="00CB7864"/>
    <w:rsid w:val="00D00F0D"/>
    <w:rsid w:val="00D326BC"/>
    <w:rsid w:val="00D76369"/>
    <w:rsid w:val="00D803B3"/>
    <w:rsid w:val="00DB1E00"/>
    <w:rsid w:val="00E11AB5"/>
    <w:rsid w:val="00E12296"/>
    <w:rsid w:val="00E1239A"/>
    <w:rsid w:val="00E2296C"/>
    <w:rsid w:val="00E342A0"/>
    <w:rsid w:val="00E53272"/>
    <w:rsid w:val="00EC43E5"/>
    <w:rsid w:val="00EC584B"/>
    <w:rsid w:val="00F52485"/>
    <w:rsid w:val="00F5273C"/>
    <w:rsid w:val="00F802B7"/>
    <w:rsid w:val="00F92364"/>
    <w:rsid w:val="00F95DA4"/>
    <w:rsid w:val="00FF55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75CEDC"/>
  <w15:chartTrackingRefBased/>
  <w15:docId w15:val="{0D0EE220-6D4A-7D45-8CCC-57E7E52BE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18"/>
      <w:szCs w:val="18"/>
    </w:rPr>
  </w:style>
  <w:style w:type="paragraph" w:styleId="TOC5">
    <w:name w:val="toc 5"/>
    <w:basedOn w:val="Normal"/>
    <w:next w:val="Normal"/>
    <w:autoRedefine/>
    <w:uiPriority w:val="39"/>
    <w:semiHidden/>
    <w:unhideWhenUsed/>
    <w:pPr>
      <w:ind w:left="960"/>
    </w:pPr>
    <w:rPr>
      <w:rFonts w:cstheme="minorHAnsi"/>
      <w:sz w:val="18"/>
      <w:szCs w:val="18"/>
    </w:rPr>
  </w:style>
  <w:style w:type="paragraph" w:styleId="TOC6">
    <w:name w:val="toc 6"/>
    <w:basedOn w:val="Normal"/>
    <w:next w:val="Normal"/>
    <w:autoRedefine/>
    <w:uiPriority w:val="39"/>
    <w:semiHidden/>
    <w:unhideWhenUsed/>
    <w:pPr>
      <w:ind w:left="1200"/>
    </w:pPr>
    <w:rPr>
      <w:rFonts w:cstheme="minorHAnsi"/>
      <w:sz w:val="18"/>
      <w:szCs w:val="18"/>
    </w:rPr>
  </w:style>
  <w:style w:type="paragraph" w:styleId="TOC7">
    <w:name w:val="toc 7"/>
    <w:basedOn w:val="Normal"/>
    <w:next w:val="Normal"/>
    <w:autoRedefine/>
    <w:uiPriority w:val="39"/>
    <w:semiHidden/>
    <w:unhideWhenUsed/>
    <w:pPr>
      <w:ind w:left="1440"/>
    </w:pPr>
    <w:rPr>
      <w:rFonts w:cstheme="minorHAnsi"/>
      <w:sz w:val="18"/>
      <w:szCs w:val="18"/>
    </w:rPr>
  </w:style>
  <w:style w:type="paragraph" w:styleId="TOC8">
    <w:name w:val="toc 8"/>
    <w:basedOn w:val="Normal"/>
    <w:next w:val="Normal"/>
    <w:autoRedefine/>
    <w:uiPriority w:val="39"/>
    <w:semiHidden/>
    <w:unhideWhenUsed/>
    <w:pPr>
      <w:ind w:left="1680"/>
    </w:pPr>
    <w:rPr>
      <w:rFonts w:cstheme="minorHAnsi"/>
      <w:sz w:val="18"/>
      <w:szCs w:val="18"/>
    </w:rPr>
  </w:style>
  <w:style w:type="paragraph" w:styleId="TOC9">
    <w:name w:val="toc 9"/>
    <w:basedOn w:val="Normal"/>
    <w:next w:val="Normal"/>
    <w:autoRedefine/>
    <w:uiPriority w:val="39"/>
    <w:semiHidden/>
    <w:unhideWhenUsed/>
    <w:pPr>
      <w:ind w:left="1920"/>
    </w:pPr>
    <w:rPr>
      <w:rFonts w:cstheme="minorHAnsi"/>
      <w:sz w:val="18"/>
      <w:szCs w:val="18"/>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9"/>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before="120" w:after="120"/>
    </w:pPr>
    <w:rPr>
      <w:rFonts w:cstheme="minorHAnsi"/>
      <w:b/>
      <w:bCs/>
      <w:caps/>
      <w:sz w:val="20"/>
      <w:szCs w:val="20"/>
    </w:rPr>
  </w:style>
  <w:style w:type="paragraph" w:styleId="TOC2">
    <w:name w:val="toc 2"/>
    <w:basedOn w:val="Normal"/>
    <w:next w:val="Normal"/>
    <w:autoRedefine/>
    <w:uiPriority w:val="39"/>
    <w:unhideWhenUsed/>
    <w:pPr>
      <w:ind w:left="240"/>
    </w:pPr>
    <w:rPr>
      <w:rFonts w:cstheme="minorHAnsi"/>
      <w:smallCaps/>
      <w:sz w:val="20"/>
      <w:szCs w:val="20"/>
    </w:rPr>
  </w:style>
  <w:style w:type="paragraph" w:styleId="TOC3">
    <w:name w:val="toc 3"/>
    <w:basedOn w:val="Normal"/>
    <w:next w:val="Normal"/>
    <w:autoRedefine/>
    <w:uiPriority w:val="39"/>
    <w:unhideWhenUsed/>
    <w:pPr>
      <w:ind w:left="480"/>
    </w:pPr>
    <w:rPr>
      <w:rFonts w:cstheme="minorHAnsi"/>
      <w:i/>
      <w:iCs/>
      <w:sz w:val="20"/>
      <w:szCs w:val="20"/>
    </w:rPr>
  </w:style>
  <w:style w:type="character" w:styleId="Hyperlink">
    <w:name w:val="Hyperlink"/>
    <w:basedOn w:val="DefaultParagraphFont"/>
    <w:uiPriority w:val="99"/>
    <w:unhideWhenUsed/>
    <w:rPr>
      <w:color w:val="5F5F5F" w:themeColor="hyperlink"/>
      <w:u w:val="single"/>
    </w:rPr>
  </w:style>
  <w:style w:type="character" w:customStyle="1" w:styleId="apple-converted-space">
    <w:name w:val="apple-converted-space"/>
    <w:basedOn w:val="DefaultParagraphFont"/>
    <w:rsid w:val="00F802B7"/>
  </w:style>
  <w:style w:type="character" w:styleId="UnresolvedMention">
    <w:name w:val="Unresolved Mention"/>
    <w:basedOn w:val="DefaultParagraphFont"/>
    <w:uiPriority w:val="99"/>
    <w:semiHidden/>
    <w:unhideWhenUsed/>
    <w:rsid w:val="00712C62"/>
    <w:rPr>
      <w:color w:val="605E5C"/>
      <w:shd w:val="clear" w:color="auto" w:fill="E1DFDD"/>
    </w:rPr>
  </w:style>
  <w:style w:type="character" w:styleId="FollowedHyperlink">
    <w:name w:val="FollowedHyperlink"/>
    <w:basedOn w:val="DefaultParagraphFont"/>
    <w:uiPriority w:val="99"/>
    <w:semiHidden/>
    <w:unhideWhenUsed/>
    <w:rsid w:val="00712C62"/>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rew_f95/Library/Containers/com.microsoft.Word/Data/Library/Application%20Support/Microsoft/Office/16.0/DTS/en-US%7bA352E901-B100-0641-9E6D-EB10034F72A5%7d/%7bA164CB1D-F049-B948-860B-BB32075A3754%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70BCE183780D445A3A74C9374393921"/>
        <w:category>
          <w:name w:val="General"/>
          <w:gallery w:val="placeholder"/>
        </w:category>
        <w:types>
          <w:type w:val="bbPlcHdr"/>
        </w:types>
        <w:behaviors>
          <w:behavior w:val="content"/>
        </w:behaviors>
        <w:guid w:val="{DE3C0B13-BBA4-0A42-A577-7A4993CA87BC}"/>
      </w:docPartPr>
      <w:docPartBody>
        <w:p w:rsidR="00000000" w:rsidRDefault="00000000">
          <w:pPr>
            <w:pStyle w:val="970BCE183780D445A3A74C9374393921"/>
          </w:pPr>
          <w:r>
            <w:t>[Title Here, up to 12 Words, on One to Two Lines]</w:t>
          </w:r>
        </w:p>
      </w:docPartBody>
    </w:docPart>
    <w:docPart>
      <w:docPartPr>
        <w:name w:val="07B6EDC053D0BF4A96BB07B54BCC7AE9"/>
        <w:category>
          <w:name w:val="General"/>
          <w:gallery w:val="placeholder"/>
        </w:category>
        <w:types>
          <w:type w:val="bbPlcHdr"/>
        </w:types>
        <w:behaviors>
          <w:behavior w:val="content"/>
        </w:behaviors>
        <w:guid w:val="{22879114-8669-4045-8120-8B08CF6ED28D}"/>
      </w:docPartPr>
      <w:docPartBody>
        <w:p w:rsidR="00000000" w:rsidRDefault="00000000">
          <w:pPr>
            <w:pStyle w:val="07B6EDC053D0BF4A96BB07B54BCC7AE9"/>
          </w:pPr>
          <w:r>
            <w:t>[Title Here, up to 12 Words, on One to Two Lines]</w:t>
          </w:r>
        </w:p>
      </w:docPartBody>
    </w:docPart>
    <w:docPart>
      <w:docPartPr>
        <w:name w:val="D7FBC41440D42541A40831C9E8A17959"/>
        <w:category>
          <w:name w:val="General"/>
          <w:gallery w:val="placeholder"/>
        </w:category>
        <w:types>
          <w:type w:val="bbPlcHdr"/>
        </w:types>
        <w:behaviors>
          <w:behavior w:val="content"/>
        </w:behaviors>
        <w:guid w:val="{9619BA3A-E4FB-484E-8591-7A7FCF0D01B6}"/>
      </w:docPartPr>
      <w:docPartBody>
        <w:p w:rsidR="00000000" w:rsidRDefault="00000000">
          <w:pPr>
            <w:pStyle w:val="D7FBC41440D42541A40831C9E8A17959"/>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 line spacing.  Include a heading for every row and column, even if the content seems obvious.  To insert a table, on the Insert tab, tap Table.  New tables that you create in this document use APA format by default.]</w:t>
          </w:r>
        </w:p>
      </w:docPartBody>
    </w:docPart>
    <w:docPart>
      <w:docPartPr>
        <w:name w:val="847FCB80BABBD940A18D1AA3ADB7700A"/>
        <w:category>
          <w:name w:val="General"/>
          <w:gallery w:val="placeholder"/>
        </w:category>
        <w:types>
          <w:type w:val="bbPlcHdr"/>
        </w:types>
        <w:behaviors>
          <w:behavior w:val="content"/>
        </w:behaviors>
        <w:guid w:val="{7B0A677D-B0C9-8841-AD9D-11F6996AA9B6}"/>
      </w:docPartPr>
      <w:docPartBody>
        <w:p w:rsidR="00000000" w:rsidRDefault="00000000">
          <w:pPr>
            <w:pStyle w:val="847FCB80BABBD940A18D1AA3ADB7700A"/>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97B"/>
    <w:rsid w:val="00756C7A"/>
    <w:rsid w:val="00BF69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after="0" w:line="480" w:lineRule="auto"/>
      <w:ind w:firstLine="720"/>
      <w:outlineLvl w:val="2"/>
    </w:pPr>
    <w:rPr>
      <w:rFonts w:asciiTheme="majorHAnsi" w:eastAsiaTheme="majorEastAsia" w:hAnsiTheme="majorHAnsi" w:cstheme="majorBidi"/>
      <w:b/>
      <w:bCs/>
      <w:kern w:val="24"/>
      <w:lang w:eastAsia="ja-JP"/>
      <w14:ligatures w14:val="none"/>
    </w:rPr>
  </w:style>
  <w:style w:type="paragraph" w:styleId="Heading4">
    <w:name w:val="heading 4"/>
    <w:basedOn w:val="Normal"/>
    <w:next w:val="Normal"/>
    <w:link w:val="Heading4Char"/>
    <w:uiPriority w:val="4"/>
    <w:unhideWhenUsed/>
    <w:qFormat/>
    <w:pPr>
      <w:keepNext/>
      <w:keepLines/>
      <w:spacing w:after="0" w:line="480" w:lineRule="auto"/>
      <w:ind w:firstLine="720"/>
      <w:outlineLvl w:val="3"/>
    </w:pPr>
    <w:rPr>
      <w:rFonts w:asciiTheme="majorHAnsi" w:eastAsiaTheme="majorEastAsia" w:hAnsiTheme="majorHAnsi" w:cstheme="majorBidi"/>
      <w:b/>
      <w:bCs/>
      <w:i/>
      <w:iCs/>
      <w:kern w:val="24"/>
      <w:lang w:eastAsia="ja-JP"/>
      <w14:ligatures w14:val="none"/>
    </w:rPr>
  </w:style>
  <w:style w:type="paragraph" w:styleId="Heading5">
    <w:name w:val="heading 5"/>
    <w:basedOn w:val="Normal"/>
    <w:next w:val="Normal"/>
    <w:link w:val="Heading5Char"/>
    <w:uiPriority w:val="4"/>
    <w:unhideWhenUsed/>
    <w:qFormat/>
    <w:pPr>
      <w:keepNext/>
      <w:keepLines/>
      <w:spacing w:after="0" w:line="480" w:lineRule="auto"/>
      <w:ind w:firstLine="720"/>
      <w:outlineLvl w:val="4"/>
    </w:pPr>
    <w:rPr>
      <w:rFonts w:asciiTheme="majorHAnsi" w:eastAsiaTheme="majorEastAsia" w:hAnsiTheme="majorHAnsi" w:cstheme="majorBidi"/>
      <w:i/>
      <w:iCs/>
      <w:kern w:val="24"/>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0BCE183780D445A3A74C9374393921">
    <w:name w:val="970BCE183780D445A3A74C9374393921"/>
  </w:style>
  <w:style w:type="paragraph" w:customStyle="1" w:styleId="F8C089764AAEA34488E733B99D80B132">
    <w:name w:val="F8C089764AAEA34488E733B99D80B132"/>
  </w:style>
  <w:style w:type="paragraph" w:customStyle="1" w:styleId="023889CF605AB0478DEF844C2E3B8B44">
    <w:name w:val="023889CF605AB0478DEF844C2E3B8B44"/>
  </w:style>
  <w:style w:type="paragraph" w:customStyle="1" w:styleId="B66AFA18C5313345B1AEC6133A05A9B5">
    <w:name w:val="B66AFA18C5313345B1AEC6133A05A9B5"/>
  </w:style>
  <w:style w:type="character" w:styleId="Emphasis">
    <w:name w:val="Emphasis"/>
    <w:basedOn w:val="DefaultParagraphFont"/>
    <w:uiPriority w:val="20"/>
    <w:unhideWhenUsed/>
    <w:qFormat/>
    <w:rPr>
      <w:i/>
      <w:iCs/>
    </w:rPr>
  </w:style>
  <w:style w:type="paragraph" w:customStyle="1" w:styleId="BC70F11A883DBE4A8805F36E6DC2BF8D">
    <w:name w:val="BC70F11A883DBE4A8805F36E6DC2BF8D"/>
  </w:style>
  <w:style w:type="paragraph" w:customStyle="1" w:styleId="D5DB9773F8AEAE4285067428140D3413">
    <w:name w:val="D5DB9773F8AEAE4285067428140D3413"/>
  </w:style>
  <w:style w:type="paragraph" w:customStyle="1" w:styleId="07B6EDC053D0BF4A96BB07B54BCC7AE9">
    <w:name w:val="07B6EDC053D0BF4A96BB07B54BCC7AE9"/>
  </w:style>
  <w:style w:type="paragraph" w:customStyle="1" w:styleId="1D358F7379EF8D47A7EFB33FCD52798C">
    <w:name w:val="1D358F7379EF8D47A7EFB33FCD52798C"/>
  </w:style>
  <w:style w:type="paragraph" w:customStyle="1" w:styleId="670D9EC34B426444B393857DC59E0634">
    <w:name w:val="670D9EC34B426444B393857DC59E0634"/>
  </w:style>
  <w:style w:type="paragraph" w:customStyle="1" w:styleId="B86B874EB92748499CCD9D68D27445C3">
    <w:name w:val="B86B874EB92748499CCD9D68D27445C3"/>
  </w:style>
  <w:style w:type="paragraph" w:customStyle="1" w:styleId="8ECF2950A9209C4D86600026CE79CA13">
    <w:name w:val="8ECF2950A9209C4D86600026CE79CA13"/>
  </w:style>
  <w:style w:type="paragraph" w:customStyle="1" w:styleId="03605AD67130A647B15D8FB150ADC965">
    <w:name w:val="03605AD67130A647B15D8FB150ADC965"/>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14:ligatures w14:val="none"/>
    </w:rPr>
  </w:style>
  <w:style w:type="paragraph" w:customStyle="1" w:styleId="4596308D27DF344A94353F0BCE8D1DB1">
    <w:name w:val="4596308D27DF344A94353F0BCE8D1DB1"/>
  </w:style>
  <w:style w:type="paragraph" w:customStyle="1" w:styleId="F8A7AE99055A5B479FC6805F2F72237F">
    <w:name w:val="F8A7AE99055A5B479FC6805F2F72237F"/>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14:ligatures w14:val="none"/>
    </w:rPr>
  </w:style>
  <w:style w:type="paragraph" w:customStyle="1" w:styleId="B30BC1422FD7B14D9DBB2699B0E4FFF8">
    <w:name w:val="B30BC1422FD7B14D9DBB2699B0E4FFF8"/>
  </w:style>
  <w:style w:type="paragraph" w:customStyle="1" w:styleId="F6967C873A04354F8513AEDFE9B31FCC">
    <w:name w:val="F6967C873A04354F8513AEDFE9B31FCC"/>
  </w:style>
  <w:style w:type="paragraph" w:customStyle="1" w:styleId="A08342A7E3C8C94EBBD1E9DADD0B9746">
    <w:name w:val="A08342A7E3C8C94EBBD1E9DADD0B9746"/>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14:ligatures w14:val="none"/>
    </w:rPr>
  </w:style>
  <w:style w:type="paragraph" w:customStyle="1" w:styleId="283709AAE5328F43A989C4E1E93F8D55">
    <w:name w:val="283709AAE5328F43A989C4E1E93F8D55"/>
  </w:style>
  <w:style w:type="paragraph" w:customStyle="1" w:styleId="8D84D16B37BADD45AB2C0D1EEC2DCDD9">
    <w:name w:val="8D84D16B37BADD45AB2C0D1EEC2DCDD9"/>
  </w:style>
  <w:style w:type="paragraph" w:customStyle="1" w:styleId="81D71940B3558144BAF9C9D0EAFB1E37">
    <w:name w:val="81D71940B3558144BAF9C9D0EAFB1E37"/>
  </w:style>
  <w:style w:type="paragraph" w:styleId="Bibliography">
    <w:name w:val="Bibliography"/>
    <w:basedOn w:val="Normal"/>
    <w:next w:val="Normal"/>
    <w:uiPriority w:val="37"/>
    <w:semiHidden/>
    <w:unhideWhenUsed/>
  </w:style>
  <w:style w:type="paragraph" w:customStyle="1" w:styleId="82D99E082580F14E8017506121082331">
    <w:name w:val="82D99E082580F14E8017506121082331"/>
  </w:style>
  <w:style w:type="paragraph" w:customStyle="1" w:styleId="6D13E2BB5BA98C42B01E06F135B7574E">
    <w:name w:val="6D13E2BB5BA98C42B01E06F135B7574E"/>
  </w:style>
  <w:style w:type="paragraph" w:customStyle="1" w:styleId="6071EB5975635640A9B8BC156E1A4647">
    <w:name w:val="6071EB5975635640A9B8BC156E1A4647"/>
  </w:style>
  <w:style w:type="paragraph" w:customStyle="1" w:styleId="D7FBC41440D42541A40831C9E8A17959">
    <w:name w:val="D7FBC41440D42541A40831C9E8A17959"/>
  </w:style>
  <w:style w:type="paragraph" w:customStyle="1" w:styleId="847FCB80BABBD940A18D1AA3ADB7700A">
    <w:name w:val="847FCB80BABBD940A18D1AA3ADB7700A"/>
  </w:style>
  <w:style w:type="paragraph" w:customStyle="1" w:styleId="090FFBC3160F2944953842573D15FEE8">
    <w:name w:val="090FFBC3160F2944953842573D15FEE8"/>
    <w:rsid w:val="00BF69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774</TotalTime>
  <Pages>28</Pages>
  <Words>4495</Words>
  <Characters>25627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Part II: Data-Cleaning Plan (Detection)</vt:lpstr>
    </vt:vector>
  </TitlesOfParts>
  <Company/>
  <LinksUpToDate>false</LinksUpToDate>
  <CharactersWithSpaces>30062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Andrew Fagundes</dc:title>
  <dc:subject/>
  <dc:creator>Fagundes, Andrew S</dc:creator>
  <cp:keywords/>
  <dc:description/>
  <cp:lastModifiedBy>Andrew Fagundes</cp:lastModifiedBy>
  <cp:revision>37</cp:revision>
  <dcterms:created xsi:type="dcterms:W3CDTF">2024-04-09T17:15:00Z</dcterms:created>
  <dcterms:modified xsi:type="dcterms:W3CDTF">2024-04-15T20:18:00Z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